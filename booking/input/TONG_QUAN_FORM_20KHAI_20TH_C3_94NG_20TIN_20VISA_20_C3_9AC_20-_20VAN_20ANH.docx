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57CA" w14:textId="516A4A0B" w:rsidR="00237342" w:rsidRPr="004437B9" w:rsidRDefault="00237342" w:rsidP="00F63A6A">
      <w:pPr>
        <w:jc w:val="center"/>
        <w:rPr>
          <w:rFonts w:ascii="Times New Roman" w:hAnsi="Times New Roman"/>
          <w:b/>
          <w:bCs/>
          <w:color w:val="FF0000"/>
          <w:sz w:val="40"/>
          <w:szCs w:val="40"/>
        </w:rPr>
      </w:pPr>
      <w:r w:rsidRPr="004437B9">
        <w:rPr>
          <w:rFonts w:ascii="Times New Roman" w:hAnsi="Times New Roman"/>
          <w:b/>
          <w:bCs/>
          <w:color w:val="FF0000"/>
          <w:sz w:val="40"/>
          <w:szCs w:val="40"/>
        </w:rPr>
        <w:t xml:space="preserve">TỜ CUNG CẤP THÔNG TIN VISA </w:t>
      </w:r>
      <w:r w:rsidR="008B1018" w:rsidRPr="004437B9">
        <w:rPr>
          <w:rFonts w:ascii="Times New Roman" w:hAnsi="Times New Roman"/>
          <w:b/>
          <w:bCs/>
          <w:color w:val="FF0000"/>
          <w:sz w:val="40"/>
          <w:szCs w:val="40"/>
        </w:rPr>
        <w:t>ÚC</w:t>
      </w:r>
      <w:r w:rsidRPr="004437B9">
        <w:rPr>
          <w:rFonts w:ascii="Times New Roman" w:hAnsi="Times New Roman"/>
          <w:b/>
          <w:bCs/>
          <w:color w:val="FF0000"/>
          <w:sz w:val="40"/>
          <w:szCs w:val="40"/>
        </w:rPr>
        <w:t xml:space="preserve"> DIỆN DU LỊCH</w:t>
      </w:r>
    </w:p>
    <w:tbl>
      <w:tblPr>
        <w:tblStyle w:val="TableGrid"/>
        <w:tblW w:w="10269" w:type="dxa"/>
        <w:jc w:val="center"/>
        <w:tblLayout w:type="fixed"/>
        <w:tblLook w:val="04A0" w:firstRow="1" w:lastRow="0" w:firstColumn="1" w:lastColumn="0" w:noHBand="0" w:noVBand="1"/>
      </w:tblPr>
      <w:tblGrid>
        <w:gridCol w:w="4390"/>
        <w:gridCol w:w="2835"/>
        <w:gridCol w:w="87"/>
        <w:gridCol w:w="615"/>
        <w:gridCol w:w="2342"/>
      </w:tblGrid>
      <w:tr w:rsidR="00237342" w:rsidRPr="00873323" w14:paraId="44205BFB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7561CDC8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THÔNG TIN CÁ NHÂN </w:t>
            </w:r>
          </w:p>
        </w:tc>
      </w:tr>
      <w:tr w:rsidR="00B86D75" w:rsidRPr="00873323" w14:paraId="09F76FC4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8757C6F" w14:textId="50D73F9E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2101F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 w:rsidRPr="00E06B81">
              <w:rPr>
                <w:rFonts w:ascii="Times New Roman" w:hAnsi="Times New Roman"/>
              </w:rPr>
              <w:t>Đào</w:t>
            </w:r>
            <w:proofErr w:type="spellEnd"/>
            <w:r w:rsidR="00E06B81" w:rsidRPr="00E06B81">
              <w:rPr>
                <w:rFonts w:ascii="Times New Roman" w:hAnsi="Times New Roman"/>
              </w:rPr>
              <w:t xml:space="preserve"> </w:t>
            </w:r>
            <w:proofErr w:type="spellStart"/>
            <w:r w:rsidR="00E06B81" w:rsidRPr="00E06B81">
              <w:rPr>
                <w:rFonts w:ascii="Times New Roman" w:hAnsi="Times New Roman"/>
              </w:rPr>
              <w:t>Thị</w:t>
            </w:r>
            <w:proofErr w:type="spellEnd"/>
            <w:r w:rsidR="00E06B81" w:rsidRPr="00E06B81">
              <w:rPr>
                <w:rFonts w:ascii="Times New Roman" w:hAnsi="Times New Roman"/>
              </w:rPr>
              <w:t xml:space="preserve"> </w:t>
            </w:r>
            <w:proofErr w:type="spellStart"/>
            <w:r w:rsidR="00E06B81" w:rsidRPr="00E06B81">
              <w:rPr>
                <w:rFonts w:ascii="Times New Roman" w:hAnsi="Times New Roman"/>
              </w:rPr>
              <w:t>Vân</w:t>
            </w:r>
            <w:proofErr w:type="spellEnd"/>
            <w:r w:rsidR="00E06B81" w:rsidRPr="00E06B81">
              <w:rPr>
                <w:rFonts w:ascii="Times New Roman" w:hAnsi="Times New Roman"/>
              </w:rPr>
              <w:t xml:space="preserve"> Anh</w:t>
            </w:r>
          </w:p>
        </w:tc>
        <w:tc>
          <w:tcPr>
            <w:tcW w:w="2922" w:type="dxa"/>
            <w:gridSpan w:val="2"/>
            <w:vAlign w:val="center"/>
          </w:tcPr>
          <w:p w14:paraId="3E337668" w14:textId="4B258550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 w:rsidRPr="00E06B81">
              <w:rPr>
                <w:rFonts w:ascii="Times New Roman" w:hAnsi="Times New Roman"/>
              </w:rPr>
              <w:t>Nữ</w:t>
            </w:r>
            <w:proofErr w:type="spellEnd"/>
          </w:p>
        </w:tc>
        <w:tc>
          <w:tcPr>
            <w:tcW w:w="2957" w:type="dxa"/>
            <w:gridSpan w:val="2"/>
            <w:vAlign w:val="center"/>
          </w:tcPr>
          <w:p w14:paraId="57524394" w14:textId="3C808AB6" w:rsidR="00B86D75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điện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thoại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2101F8">
              <w:t xml:space="preserve"> </w:t>
            </w:r>
            <w:r w:rsidR="00E1196D">
              <w:t xml:space="preserve">0337023128 </w:t>
            </w:r>
          </w:p>
        </w:tc>
      </w:tr>
      <w:tr w:rsidR="00B86D75" w:rsidRPr="00873323" w14:paraId="7AEFEB35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7487745D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)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0B87FC8A" w14:textId="323B87F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2101F8">
              <w:rPr>
                <w:rFonts w:ascii="Times New Roman" w:hAnsi="Times New Roman"/>
                <w:b/>
                <w:bCs/>
              </w:rPr>
              <w:t xml:space="preserve"> </w:t>
            </w:r>
            <w:r w:rsidR="00E06B81" w:rsidRPr="00E06B81">
              <w:rPr>
                <w:rFonts w:ascii="Times New Roman" w:hAnsi="Times New Roman"/>
              </w:rPr>
              <w:t>26/02/2001</w:t>
            </w:r>
          </w:p>
        </w:tc>
      </w:tr>
      <w:tr w:rsidR="00B86D75" w:rsidRPr="00873323" w14:paraId="30C0F708" w14:textId="77777777" w:rsidTr="009B2EA8">
        <w:trPr>
          <w:trHeight w:val="145"/>
          <w:jc w:val="center"/>
        </w:trPr>
        <w:tc>
          <w:tcPr>
            <w:tcW w:w="4390" w:type="dxa"/>
            <w:vAlign w:val="center"/>
          </w:tcPr>
          <w:p w14:paraId="611F4F7B" w14:textId="2212E6E9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6/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hôn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r w:rsidRPr="00E06B81">
              <w:rPr>
                <w:rFonts w:ascii="Times New Roman" w:hAnsi="Times New Roman"/>
              </w:rPr>
              <w:t>:</w:t>
            </w:r>
            <w:proofErr w:type="gramEnd"/>
            <w:r w:rsidR="002101F8" w:rsidRPr="00E06B81">
              <w:rPr>
                <w:rFonts w:ascii="Times New Roman" w:hAnsi="Times New Roman"/>
              </w:rPr>
              <w:t xml:space="preserve"> </w:t>
            </w:r>
            <w:proofErr w:type="spellStart"/>
            <w:r w:rsidR="00E06B81" w:rsidRPr="00E06B81">
              <w:rPr>
                <w:rFonts w:ascii="Times New Roman" w:hAnsi="Times New Roman"/>
              </w:rPr>
              <w:t>Kết</w:t>
            </w:r>
            <w:proofErr w:type="spellEnd"/>
            <w:r w:rsidR="00E06B81" w:rsidRPr="00E06B81">
              <w:rPr>
                <w:rFonts w:ascii="Times New Roman" w:hAnsi="Times New Roman"/>
              </w:rPr>
              <w:t xml:space="preserve"> </w:t>
            </w:r>
            <w:proofErr w:type="spellStart"/>
            <w:r w:rsidR="00E06B81" w:rsidRPr="00E06B81">
              <w:rPr>
                <w:rFonts w:ascii="Times New Roman" w:hAnsi="Times New Roman"/>
              </w:rPr>
              <w:t>hôn</w:t>
            </w:r>
            <w:proofErr w:type="spellEnd"/>
          </w:p>
        </w:tc>
        <w:tc>
          <w:tcPr>
            <w:tcW w:w="2922" w:type="dxa"/>
            <w:gridSpan w:val="2"/>
            <w:vAlign w:val="center"/>
          </w:tcPr>
          <w:p w14:paraId="09390C03" w14:textId="5EA9C4EC" w:rsidR="00B86D75" w:rsidRPr="00873323" w:rsidRDefault="00237342" w:rsidP="009B2EA8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7/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2101F8">
              <w:rPr>
                <w:rFonts w:ascii="Times New Roman" w:hAnsi="Times New Roman"/>
                <w:b/>
                <w:bCs/>
              </w:rPr>
              <w:t xml:space="preserve"> </w:t>
            </w:r>
            <w:r w:rsidR="00E06B81" w:rsidRPr="00E06B81">
              <w:rPr>
                <w:rFonts w:ascii="Times New Roman" w:hAnsi="Times New Roman"/>
              </w:rPr>
              <w:t>VN</w:t>
            </w:r>
          </w:p>
        </w:tc>
        <w:tc>
          <w:tcPr>
            <w:tcW w:w="2957" w:type="dxa"/>
            <w:gridSpan w:val="2"/>
            <w:vAlign w:val="center"/>
          </w:tcPr>
          <w:p w14:paraId="6C8E78E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8/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):</w:t>
            </w:r>
          </w:p>
        </w:tc>
      </w:tr>
      <w:tr w:rsidR="00237342" w:rsidRPr="00873323" w14:paraId="0B088626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1E8A46E4" w14:textId="3CFEEED3" w:rsidR="00237342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9/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2101F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Tổ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dân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Đông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phường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Thủy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Nguyên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Hải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Phòng</w:t>
            </w:r>
            <w:proofErr w:type="spellEnd"/>
          </w:p>
          <w:p w14:paraId="75D1C1E6" w14:textId="45EC8A81" w:rsidR="00B86D75" w:rsidRPr="00873323" w:rsidRDefault="00B86D75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F31E64" w:rsidRPr="00873323" w14:paraId="2938DC66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10B00300" w14:textId="3D38C900" w:rsidR="00F31E64" w:rsidRDefault="00F31E64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10/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hiện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tại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: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Tổ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dân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Đông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phường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Thủy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Nguyên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Hải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Phòng</w:t>
            </w:r>
            <w:proofErr w:type="spellEnd"/>
          </w:p>
          <w:p w14:paraId="1B766CCE" w14:textId="5778A26C" w:rsidR="009B2EA8" w:rsidRPr="00873323" w:rsidRDefault="009B2EA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B86D75" w:rsidRPr="00873323" w14:paraId="72549BD9" w14:textId="77777777" w:rsidTr="00F63A6A">
        <w:trPr>
          <w:trHeight w:val="310"/>
          <w:jc w:val="center"/>
        </w:trPr>
        <w:tc>
          <w:tcPr>
            <w:tcW w:w="4390" w:type="dxa"/>
            <w:vMerge w:val="restart"/>
            <w:tcBorders>
              <w:right w:val="single" w:sz="2" w:space="0" w:color="auto"/>
            </w:tcBorders>
            <w:vAlign w:val="center"/>
          </w:tcPr>
          <w:p w14:paraId="14B11F72" w14:textId="603D3652" w:rsidR="00237342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 w:rsidR="00F31E64">
              <w:rPr>
                <w:rFonts w:ascii="Times New Roman" w:hAnsi="Times New Roman"/>
                <w:b/>
                <w:bCs/>
              </w:rPr>
              <w:t>1</w:t>
            </w:r>
            <w:r w:rsidRPr="00873323">
              <w:rPr>
                <w:rFonts w:ascii="Times New Roman" w:hAnsi="Times New Roman"/>
                <w:b/>
                <w:bCs/>
              </w:rPr>
              <w:t xml:space="preserve"> 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Bạn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thẻ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cư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bất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cứ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nào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hay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sym w:font="Wingdings" w:char="F020"/>
            </w:r>
          </w:p>
          <w:p w14:paraId="610F215E" w14:textId="4D2DE296" w:rsidR="00E40EB5" w:rsidRPr="00873323" w:rsidRDefault="00747A2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736163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EB5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E40EB5"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17329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B81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E40EB5"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</w:tc>
        <w:tc>
          <w:tcPr>
            <w:tcW w:w="5879" w:type="dxa"/>
            <w:gridSpan w:val="4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BC62F1D" w14:textId="6B49A198" w:rsidR="00237342" w:rsidRDefault="00E40EB5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chú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  <w:p w14:paraId="1C7FEA84" w14:textId="53D31761" w:rsidR="00E40EB5" w:rsidRPr="00873323" w:rsidRDefault="00B86D75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</w:t>
            </w:r>
          </w:p>
        </w:tc>
      </w:tr>
      <w:tr w:rsidR="00B86D75" w:rsidRPr="00873323" w14:paraId="5882D112" w14:textId="77777777" w:rsidTr="00F63A6A">
        <w:trPr>
          <w:trHeight w:val="310"/>
          <w:jc w:val="center"/>
        </w:trPr>
        <w:tc>
          <w:tcPr>
            <w:tcW w:w="4390" w:type="dxa"/>
            <w:vMerge/>
            <w:tcBorders>
              <w:right w:val="single" w:sz="2" w:space="0" w:color="auto"/>
            </w:tcBorders>
            <w:vAlign w:val="center"/>
          </w:tcPr>
          <w:p w14:paraId="32EBC221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32DDA" w14:textId="4926C945" w:rsidR="00237342" w:rsidRPr="00873323" w:rsidRDefault="00B86D75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</w:t>
            </w:r>
          </w:p>
        </w:tc>
      </w:tr>
      <w:tr w:rsidR="00237342" w:rsidRPr="00873323" w14:paraId="42A2F7DB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D9B8751" w14:textId="3D17C49D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 w:rsidR="00F31E64">
              <w:rPr>
                <w:rFonts w:ascii="Times New Roman" w:hAnsi="Times New Roman"/>
                <w:b/>
                <w:bCs/>
              </w:rPr>
              <w:t>2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gramStart"/>
            <w:r w:rsidRPr="00873323">
              <w:rPr>
                <w:rFonts w:ascii="Times New Roman" w:hAnsi="Times New Roman"/>
                <w:b/>
                <w:bCs/>
              </w:rPr>
              <w:t>email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237342" w:rsidRPr="00873323" w14:paraId="2F94E886" w14:textId="77777777" w:rsidTr="009B2EA8">
        <w:trPr>
          <w:trHeight w:val="971"/>
          <w:jc w:val="center"/>
        </w:trPr>
        <w:tc>
          <w:tcPr>
            <w:tcW w:w="10269" w:type="dxa"/>
            <w:gridSpan w:val="5"/>
            <w:vAlign w:val="center"/>
          </w:tcPr>
          <w:p w14:paraId="010B66B4" w14:textId="093F6DBE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 w:rsidR="00F31E64">
              <w:rPr>
                <w:rFonts w:ascii="Times New Roman" w:hAnsi="Times New Roman"/>
                <w:b/>
                <w:bCs/>
              </w:rPr>
              <w:t>3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proofErr w:type="gram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3A36B423" w14:textId="4C75827B" w:rsidR="00237342" w:rsidRDefault="00747A2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438451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342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237342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816905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B81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237342"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2D6FA836" w14:textId="4D9A8985" w:rsidR="00B86D75" w:rsidRPr="00873323" w:rsidRDefault="00B86D75" w:rsidP="009B2EA8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</w:tc>
      </w:tr>
      <w:tr w:rsidR="009B2EA8" w:rsidRPr="00873323" w14:paraId="7DBF4FB1" w14:textId="77777777" w:rsidTr="00F63A6A">
        <w:trPr>
          <w:trHeight w:val="970"/>
          <w:jc w:val="center"/>
        </w:trPr>
        <w:tc>
          <w:tcPr>
            <w:tcW w:w="10269" w:type="dxa"/>
            <w:gridSpan w:val="5"/>
            <w:vAlign w:val="center"/>
          </w:tcPr>
          <w:p w14:paraId="5DCF59AB" w14:textId="77777777" w:rsidR="009B2EA8" w:rsidRDefault="009B2EA8" w:rsidP="009B2EA8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3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76AFDA45" w14:textId="62FD8E3E" w:rsidR="009B2EA8" w:rsidRPr="00873323" w:rsidRDefault="00747A28" w:rsidP="009B2EA8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273319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EA8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9B2EA8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0089458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B81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9B2EA8"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67212618" w14:textId="71BF2926" w:rsidR="009B2EA8" w:rsidRPr="00873323" w:rsidRDefault="009B2EA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</w:tc>
      </w:tr>
      <w:tr w:rsidR="00237342" w:rsidRPr="00873323" w14:paraId="3CD28B99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7EA937E7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873323">
              <w:rPr>
                <w:rFonts w:ascii="Times New Roman" w:hAnsi="Times New Roman"/>
                <w:b/>
                <w:bCs/>
                <w:color w:val="FF0000"/>
              </w:rPr>
              <w:t>THÔNG TIN NGƯỜI THÂN</w:t>
            </w:r>
          </w:p>
        </w:tc>
      </w:tr>
      <w:tr w:rsidR="00237342" w:rsidRPr="00873323" w14:paraId="2ABA4FC2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74423363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proofErr w:type="gramStart"/>
            <w:r w:rsidRPr="00873323">
              <w:rPr>
                <w:rFonts w:ascii="Times New Roman" w:hAnsi="Times New Roman"/>
                <w:b/>
                <w:bCs/>
                <w:color w:val="FF0000"/>
              </w:rPr>
              <w:t>A .</w:t>
            </w:r>
            <w:proofErr w:type="gramEnd"/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 THÔNG TIN VỢ HOẶC CHỒNG CỦA ĐƯƠNG ĐƠN</w:t>
            </w:r>
          </w:p>
        </w:tc>
      </w:tr>
      <w:tr w:rsidR="00B86D75" w:rsidRPr="00873323" w14:paraId="1E6014C1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8928371" w14:textId="719EA078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06B81">
              <w:rPr>
                <w:rFonts w:ascii="Times New Roman" w:hAnsi="Times New Roman"/>
                <w:b/>
                <w:bCs/>
              </w:rPr>
              <w:t xml:space="preserve"> Mai Hung Viet</w:t>
            </w:r>
          </w:p>
        </w:tc>
        <w:tc>
          <w:tcPr>
            <w:tcW w:w="3537" w:type="dxa"/>
            <w:gridSpan w:val="3"/>
            <w:vAlign w:val="center"/>
          </w:tcPr>
          <w:p w14:paraId="37C96835" w14:textId="111A2D84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r w:rsidR="00E06B81">
              <w:rPr>
                <w:rFonts w:ascii="Times New Roman" w:hAnsi="Times New Roman"/>
                <w:b/>
                <w:bCs/>
              </w:rPr>
              <w:t>Nam</w:t>
            </w:r>
          </w:p>
        </w:tc>
        <w:tc>
          <w:tcPr>
            <w:tcW w:w="2342" w:type="dxa"/>
            <w:vAlign w:val="center"/>
          </w:tcPr>
          <w:p w14:paraId="44AF9125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điện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thoại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5A842DB2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6709018F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)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5F8DB5CC" w14:textId="79F3D78A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r w:rsidR="00E06B81" w:rsidRPr="00E06B81">
              <w:rPr>
                <w:rFonts w:ascii="Times New Roman" w:hAnsi="Times New Roman"/>
              </w:rPr>
              <w:t>08/8/1968</w:t>
            </w:r>
          </w:p>
        </w:tc>
      </w:tr>
      <w:tr w:rsidR="00B86D75" w:rsidRPr="00873323" w14:paraId="6F24165F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1BD9F6A9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6/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13D86194" w14:textId="732D17B2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7/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):</w:t>
            </w:r>
            <w:r w:rsidR="00E06B81">
              <w:rPr>
                <w:rFonts w:ascii="Times New Roman" w:hAnsi="Times New Roman"/>
                <w:b/>
                <w:bCs/>
              </w:rPr>
              <w:t xml:space="preserve"> UK</w:t>
            </w:r>
          </w:p>
        </w:tc>
      </w:tr>
      <w:tr w:rsidR="00237342" w:rsidRPr="00873323" w14:paraId="4EE4A31C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567B2FC6" w14:textId="0E0A31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8/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Flat 12, Promenade,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Bridlington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>, Yo15 2Px</w:t>
            </w:r>
          </w:p>
        </w:tc>
      </w:tr>
      <w:tr w:rsidR="00B86D75" w:rsidRPr="00873323" w14:paraId="08406374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34523D64" w14:textId="51D71071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9/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tỉnh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,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) : </w:t>
            </w:r>
            <w:r w:rsidR="00E06B81" w:rsidRPr="00E06B81">
              <w:rPr>
                <w:rFonts w:ascii="Times New Roman" w:hAnsi="Times New Roman"/>
              </w:rPr>
              <w:t>Dak Lak</w:t>
            </w:r>
          </w:p>
        </w:tc>
        <w:tc>
          <w:tcPr>
            <w:tcW w:w="5879" w:type="dxa"/>
            <w:gridSpan w:val="4"/>
            <w:vAlign w:val="center"/>
          </w:tcPr>
          <w:p w14:paraId="520A0576" w14:textId="0DA2A34A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10/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cùng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du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?</w:t>
            </w:r>
          </w:p>
          <w:p w14:paraId="65805B6D" w14:textId="26167175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710856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B81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71746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</w:tc>
      </w:tr>
      <w:tr w:rsidR="00237342" w:rsidRPr="00873323" w14:paraId="43C8B7F4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9342079" w14:textId="5C0EE686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11/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hoặc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B86D75"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="00B86D75"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02B4D56D" w14:textId="3A71718E" w:rsidR="00237342" w:rsidRDefault="00747A2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705553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B81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237342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187784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342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237342"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4FCE98CC" w14:textId="72E1440C" w:rsidR="00B86D75" w:rsidRPr="00873323" w:rsidRDefault="00B86D75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</w:t>
            </w:r>
            <w:r w:rsidR="00E06B81">
              <w:rPr>
                <w:rFonts w:ascii="Times New Roman" w:hAnsi="Times New Roman"/>
                <w:b/>
                <w:bCs/>
              </w:rPr>
              <w:t>6/03/2026</w:t>
            </w: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</w:t>
            </w:r>
          </w:p>
        </w:tc>
      </w:tr>
      <w:tr w:rsidR="00237342" w:rsidRPr="00873323" w14:paraId="44251E79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0645F06C" w14:textId="3AC6051F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B. THÔNG TIN </w:t>
            </w:r>
            <w:r w:rsidR="00382096">
              <w:rPr>
                <w:rFonts w:ascii="Times New Roman" w:hAnsi="Times New Roman"/>
                <w:b/>
                <w:bCs/>
                <w:color w:val="FF0000"/>
              </w:rPr>
              <w:t>NGƯỜI THÂN</w:t>
            </w:r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 CỦA ĐƯƠNG ĐƠN (BAO GỒM</w:t>
            </w:r>
            <w:r w:rsidR="00382096">
              <w:rPr>
                <w:rFonts w:ascii="Times New Roman" w:hAnsi="Times New Roman"/>
                <w:b/>
                <w:bCs/>
                <w:color w:val="FF0000"/>
              </w:rPr>
              <w:t xml:space="preserve"> BỐ, MẸ, ANH/CHỊ/EM (NẾU CÙNG SỔ HỘ KHẨU),</w:t>
            </w:r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 CON </w:t>
            </w:r>
            <w:proofErr w:type="gramStart"/>
            <w:r w:rsidRPr="00873323">
              <w:rPr>
                <w:rFonts w:ascii="Times New Roman" w:hAnsi="Times New Roman"/>
                <w:b/>
                <w:bCs/>
                <w:color w:val="FF0000"/>
              </w:rPr>
              <w:t>RIÊNG ,</w:t>
            </w:r>
            <w:proofErr w:type="gramEnd"/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 CON CHUNG</w:t>
            </w:r>
            <w:r w:rsidR="00382096">
              <w:rPr>
                <w:rFonts w:ascii="Times New Roman" w:hAnsi="Times New Roman"/>
                <w:b/>
                <w:bCs/>
                <w:color w:val="FF0000"/>
              </w:rPr>
              <w:t xml:space="preserve">) – NẾU KHÔNG ĐỦ CHỖ VUI LÒNG GHI TRÊN GIẤY KÈM THEO </w:t>
            </w:r>
          </w:p>
        </w:tc>
      </w:tr>
      <w:tr w:rsidR="00B86D75" w:rsidRPr="00873323" w14:paraId="1B53F8FE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5F0EED7C" w14:textId="39944C2C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8472E4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Đào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Văn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Vịnh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5AB98C9B" w14:textId="0FC50AF0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r w:rsidR="00E1196D">
              <w:rPr>
                <w:rFonts w:ascii="Times New Roman" w:hAnsi="Times New Roman"/>
                <w:b/>
                <w:bCs/>
              </w:rPr>
              <w:t xml:space="preserve">Nam </w:t>
            </w:r>
          </w:p>
        </w:tc>
      </w:tr>
      <w:tr w:rsidR="00B86D75" w:rsidRPr="00873323" w14:paraId="2EED945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7F83E436" w14:textId="2C3739CE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9B2EA8"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 w:rsidR="009B2EA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9B2EA8"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 w:rsidR="009B2EA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9B2EA8"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 w:rsidR="009B2EA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9B2EA8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="009B2EA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9B2EA8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="009B2EA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9B2EA8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Mất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01D6F7D0" w14:textId="1E58C1D9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237342"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5831B6AE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6B60CD22" w14:textId="3F085AC5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237342"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Việt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Nam </w:t>
            </w:r>
          </w:p>
        </w:tc>
        <w:tc>
          <w:tcPr>
            <w:tcW w:w="5879" w:type="dxa"/>
            <w:gridSpan w:val="4"/>
            <w:vAlign w:val="center"/>
          </w:tcPr>
          <w:p w14:paraId="7BAA8809" w14:textId="5C6D0FF8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>):</w:t>
            </w:r>
          </w:p>
        </w:tc>
      </w:tr>
      <w:tr w:rsidR="00B86D75" w:rsidRPr="00873323" w14:paraId="2460D7A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63A2355" w14:textId="713F06A3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hôn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237342" w:rsidRPr="00873323"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7F6A197D" w14:textId="7C354A6C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proofErr w:type="gramStart"/>
            <w:r w:rsidR="00237342" w:rsidRPr="00873323">
              <w:rPr>
                <w:rFonts w:ascii="Times New Roman" w:hAnsi="Times New Roman"/>
                <w:b/>
                <w:bCs/>
              </w:rPr>
              <w:t>tỉnh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,</w:t>
            </w:r>
            <w:proofErr w:type="gram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>) :</w:t>
            </w:r>
          </w:p>
        </w:tc>
      </w:tr>
      <w:tr w:rsidR="00237342" w:rsidRPr="00873323" w14:paraId="13DD02BD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323E1CA0" w14:textId="61943CBC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  <w:r w:rsidR="00237342"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237342"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237342"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="00237342"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3497FC36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4FD3C68" w14:textId="7687E888" w:rsidR="00237342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 w:rsidR="004D027F">
              <w:rPr>
                <w:rFonts w:ascii="Times New Roman" w:hAnsi="Times New Roman"/>
                <w:b/>
                <w:bCs/>
              </w:rPr>
              <w:t>0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cùng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đi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du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lịch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>?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2009973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6D75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588154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53C92EC3" w14:textId="2ADE7973" w:rsidR="00B86D75" w:rsidRPr="00873323" w:rsidRDefault="00B86D75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vAlign w:val="center"/>
          </w:tcPr>
          <w:p w14:paraId="6813CAED" w14:textId="2865C1C0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 w:rsidR="004D027F">
              <w:rPr>
                <w:rFonts w:ascii="Times New Roman" w:hAnsi="Times New Roman"/>
                <w:b/>
                <w:bCs/>
              </w:rPr>
              <w:t>1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hoặc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B86D75"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="00B86D75"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B86D75"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="00B86D75"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5A5CC900" w14:textId="67EFCB47" w:rsidR="00237342" w:rsidRPr="00873323" w:rsidRDefault="00747A28" w:rsidP="00382096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28858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342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237342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11130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237342" w:rsidRPr="00873323">
              <w:rPr>
                <w:rFonts w:ascii="Times New Roman" w:hAnsi="Times New Roman"/>
                <w:b/>
                <w:bCs/>
              </w:rPr>
              <w:t xml:space="preserve">   KHÔNG      </w:t>
            </w:r>
          </w:p>
        </w:tc>
      </w:tr>
      <w:tr w:rsidR="00B86D75" w:rsidRPr="00873323" w14:paraId="4F4C5D48" w14:textId="77777777" w:rsidTr="00F63A6A">
        <w:trPr>
          <w:trHeight w:val="52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45B37D15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11D263D3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</w:p>
        </w:tc>
      </w:tr>
      <w:tr w:rsidR="004D027F" w:rsidRPr="00873323" w14:paraId="452FB7CA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3FA385DF" w14:textId="311D64B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8472E4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Nguyễn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Thị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Hoà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7F53995E" w14:textId="6F500F04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Nữ</w:t>
            </w:r>
            <w:proofErr w:type="spellEnd"/>
          </w:p>
        </w:tc>
      </w:tr>
      <w:tr w:rsidR="004D027F" w:rsidRPr="00873323" w14:paraId="72EA4FE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52AA97F9" w14:textId="7E7202DC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Mẹ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75951241" w14:textId="0724051C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08/05/1968</w:t>
            </w:r>
          </w:p>
        </w:tc>
      </w:tr>
      <w:tr w:rsidR="004D027F" w:rsidRPr="00873323" w14:paraId="6C9A0A57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20860B5" w14:textId="61E39CF1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Việt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Nam </w:t>
            </w:r>
          </w:p>
        </w:tc>
        <w:tc>
          <w:tcPr>
            <w:tcW w:w="5879" w:type="dxa"/>
            <w:gridSpan w:val="4"/>
            <w:vAlign w:val="center"/>
          </w:tcPr>
          <w:p w14:paraId="3672C91C" w14:textId="4E94733D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):</w:t>
            </w:r>
          </w:p>
        </w:tc>
      </w:tr>
      <w:tr w:rsidR="004D027F" w:rsidRPr="00873323" w14:paraId="566DE68F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6C8B9D45" w14:textId="171B6F30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hôn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Độc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Thân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431D4F09" w14:textId="574A7934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tỉnh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,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 :</w:t>
            </w:r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Thuỷ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Đường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,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Thuỷ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Nguyên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,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Hải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Phòng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258B6034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5132D111" w14:textId="52361820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9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Tổ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dân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Đông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phường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Thuỷ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Nguyên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Hải</w:t>
            </w:r>
            <w:proofErr w:type="spell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1196D">
              <w:rPr>
                <w:rFonts w:ascii="Times New Roman" w:hAnsi="Times New Roman"/>
                <w:b/>
                <w:bCs/>
              </w:rPr>
              <w:t>Phòng</w:t>
            </w:r>
            <w:proofErr w:type="spellEnd"/>
          </w:p>
        </w:tc>
      </w:tr>
      <w:tr w:rsidR="004D027F" w:rsidRPr="00873323" w14:paraId="159B3499" w14:textId="77777777" w:rsidTr="00F63A6A">
        <w:trPr>
          <w:trHeight w:val="689"/>
          <w:jc w:val="center"/>
        </w:trPr>
        <w:tc>
          <w:tcPr>
            <w:tcW w:w="4390" w:type="dxa"/>
            <w:vAlign w:val="center"/>
          </w:tcPr>
          <w:p w14:paraId="718C75FD" w14:textId="76FC4472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0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cùng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du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?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76859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9214388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00E77BC6" w14:textId="6D585A48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vAlign w:val="center"/>
          </w:tcPr>
          <w:p w14:paraId="2C3AB438" w14:textId="7777777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1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hoặc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2690A1C8" w14:textId="51DA5984" w:rsidR="004D027F" w:rsidRPr="00873323" w:rsidRDefault="00747A28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641701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232398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KHÔNG      </w:t>
            </w:r>
          </w:p>
        </w:tc>
      </w:tr>
      <w:tr w:rsidR="00B86D75" w:rsidRPr="00873323" w14:paraId="71F9886F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7E3D9B3C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1C793BD8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6614E45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CF408A8" w14:textId="27C45FCA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08FCD21A" w14:textId="74BF5578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7D0BFE0F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A88E6F3" w14:textId="67052021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0110D019" w14:textId="261FB3F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351DE050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501E8162" w14:textId="6AFE1DB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3D565C40" w14:textId="610A3CD1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):</w:t>
            </w:r>
          </w:p>
        </w:tc>
      </w:tr>
      <w:tr w:rsidR="004D027F" w:rsidRPr="00873323" w14:paraId="1042FDC6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56332777" w14:textId="0CE700A1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hôn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037DE83C" w14:textId="19357412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tỉnh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,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 :</w:t>
            </w:r>
          </w:p>
        </w:tc>
      </w:tr>
      <w:tr w:rsidR="004D027F" w:rsidRPr="00873323" w14:paraId="3E2DC446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750E3C57" w14:textId="0A1D0252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51A898E7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474C0CC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0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cùng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du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?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1662855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19473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42C254DB" w14:textId="15EEC7D4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vAlign w:val="center"/>
          </w:tcPr>
          <w:p w14:paraId="58F12CBD" w14:textId="7777777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1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hoặc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526D998D" w14:textId="374E35C3" w:rsidR="004D027F" w:rsidRPr="00873323" w:rsidRDefault="00747A28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408505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442264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KHÔNG      </w:t>
            </w:r>
          </w:p>
        </w:tc>
      </w:tr>
      <w:tr w:rsidR="00B86D75" w:rsidRPr="00873323" w14:paraId="216183D7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4BFEB839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05EE488A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6E36AC0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350BA14E" w14:textId="19DF28C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1A37EAC8" w14:textId="5CFAC25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76FC2C53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272A3A5" w14:textId="2F9ADED0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42FCCAC8" w14:textId="5BAF7C14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034F33DB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33D6BE8" w14:textId="5D25C2E5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26617195" w14:textId="40FB4155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):</w:t>
            </w:r>
          </w:p>
        </w:tc>
      </w:tr>
      <w:tr w:rsidR="004D027F" w:rsidRPr="00873323" w14:paraId="4DE1762F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1084FA0E" w14:textId="409F46AD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hôn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5879A5FB" w14:textId="44C24A9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tỉnh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,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 :</w:t>
            </w:r>
          </w:p>
        </w:tc>
      </w:tr>
      <w:tr w:rsidR="004D027F" w:rsidRPr="00873323" w14:paraId="0A11D4EC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5D7FC768" w14:textId="04B3106F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301A3A5E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2717FCD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0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cùng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du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?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370157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7976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5EB3A656" w14:textId="648A231A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vAlign w:val="center"/>
          </w:tcPr>
          <w:p w14:paraId="07A3D94F" w14:textId="7777777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1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hoặc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1CCAEE07" w14:textId="33D45CC7" w:rsidR="004D027F" w:rsidRPr="00873323" w:rsidRDefault="00747A28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67934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778307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KHÔNG      </w:t>
            </w:r>
          </w:p>
        </w:tc>
      </w:tr>
      <w:tr w:rsidR="00B86D75" w:rsidRPr="00873323" w14:paraId="424D5D89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793DE7FC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56F9A575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1CDF37E6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D0A170E" w14:textId="1B1E5CB5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77233618" w14:textId="3AE68901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48D5C0D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3A702BBA" w14:textId="0295D45D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7C4A48BF" w14:textId="3A59B8CA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chiếu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212F5131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B54093E" w14:textId="3452C683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71F36324" w14:textId="30CAEFF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Quốc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khác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):</w:t>
            </w:r>
          </w:p>
        </w:tc>
      </w:tr>
      <w:tr w:rsidR="004D027F" w:rsidRPr="00873323" w14:paraId="71B254E3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F4A9B0B" w14:textId="7A7A1CB8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hôn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5879" w:type="dxa"/>
            <w:gridSpan w:val="4"/>
            <w:vAlign w:val="center"/>
          </w:tcPr>
          <w:p w14:paraId="5C2AD175" w14:textId="3021E40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tỉnh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,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phố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 :</w:t>
            </w:r>
          </w:p>
        </w:tc>
      </w:tr>
      <w:tr w:rsidR="004D027F" w:rsidRPr="00873323" w14:paraId="0A6B6CE1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616F6B12" w14:textId="667C29FA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theo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2A94D3F0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F83E9BF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0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cùng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du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lịch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đương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?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1276021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 CÓ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1706819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Pr="00873323">
              <w:rPr>
                <w:rFonts w:ascii="Times New Roman" w:hAnsi="Times New Roman"/>
                <w:b/>
                <w:bCs/>
              </w:rPr>
              <w:t xml:space="preserve">   KHÔNG</w:t>
            </w:r>
          </w:p>
          <w:p w14:paraId="7251BED8" w14:textId="44634612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vAlign w:val="center"/>
          </w:tcPr>
          <w:p w14:paraId="269CEC4F" w14:textId="7777777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</w:rPr>
              <w:t>1</w:t>
            </w:r>
            <w:r w:rsidRPr="00873323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Trước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Visa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hoặc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chưa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?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rõ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thể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>)</w:t>
            </w:r>
          </w:p>
          <w:p w14:paraId="136BD346" w14:textId="6D225A8E" w:rsidR="004D027F" w:rsidRPr="00873323" w:rsidRDefault="00747A28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1223402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 CÓ                          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-55092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 w:rsidRPr="00873323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="004D027F" w:rsidRPr="00873323">
              <w:rPr>
                <w:rFonts w:ascii="Times New Roman" w:hAnsi="Times New Roman"/>
                <w:b/>
                <w:bCs/>
              </w:rPr>
              <w:t xml:space="preserve">   KHÔNG      </w:t>
            </w:r>
          </w:p>
        </w:tc>
      </w:tr>
      <w:tr w:rsidR="00237342" w:rsidRPr="00873323" w14:paraId="719C6DD2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A9357CF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873323">
              <w:rPr>
                <w:rFonts w:ascii="Times New Roman" w:hAnsi="Times New Roman"/>
                <w:b/>
                <w:bCs/>
                <w:color w:val="FF0000"/>
              </w:rPr>
              <w:t>THÔNG TIN CÔNG VIỆC CỦA ĐƯƠNG ĐƠN</w:t>
            </w:r>
          </w:p>
        </w:tc>
      </w:tr>
      <w:tr w:rsidR="00237342" w:rsidRPr="00873323" w14:paraId="186A54A0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192E1863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873323">
              <w:rPr>
                <w:rFonts w:ascii="Times New Roman" w:hAnsi="Times New Roman"/>
                <w:b/>
                <w:bCs/>
                <w:color w:val="FF0000"/>
              </w:rPr>
              <w:t xml:space="preserve">A. CÔNG VIỆC HIỆN TẠI </w:t>
            </w:r>
          </w:p>
        </w:tc>
      </w:tr>
      <w:tr w:rsidR="00237342" w:rsidRPr="00873323" w14:paraId="424B3F9B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423D3C9E" w14:textId="2E7D1671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ty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Nội</w:t>
            </w:r>
            <w:proofErr w:type="spellEnd"/>
            <w:r w:rsidR="00E06B8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E06B81">
              <w:rPr>
                <w:rFonts w:ascii="Times New Roman" w:hAnsi="Times New Roman"/>
                <w:b/>
                <w:bCs/>
              </w:rPr>
              <w:t>Trợ</w:t>
            </w:r>
            <w:proofErr w:type="spellEnd"/>
          </w:p>
        </w:tc>
      </w:tr>
      <w:tr w:rsidR="00237342" w:rsidRPr="00873323" w14:paraId="6EDF9169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5BD3FEB7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18D0E485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11DA6EAB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điện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thoại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nơi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3537" w:type="dxa"/>
            <w:gridSpan w:val="3"/>
            <w:vAlign w:val="center"/>
          </w:tcPr>
          <w:p w14:paraId="03D463FA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2342" w:type="dxa"/>
            <w:vAlign w:val="center"/>
          </w:tcPr>
          <w:p w14:paraId="060C16BC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237342" w:rsidRPr="00873323" w14:paraId="1F09157F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0DB7AF7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873323">
              <w:rPr>
                <w:rFonts w:ascii="Times New Roman" w:hAnsi="Times New Roman"/>
                <w:b/>
                <w:bCs/>
                <w:color w:val="FF0000"/>
              </w:rPr>
              <w:t>B. LỊCH SỬ CÔNG VIỆC TRONG 10 NĂM (KHÔNG BAO GỒM CÔNG VIỆC HIỆN TẠI)</w:t>
            </w:r>
          </w:p>
        </w:tc>
      </w:tr>
      <w:tr w:rsidR="00237342" w:rsidRPr="00873323" w14:paraId="6C5FBE8E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3A8A72B8" w14:textId="5F18AFD5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ty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="00E119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237342" w:rsidRPr="00873323" w14:paraId="11931E7C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301E32E4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4C6E7D9A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540543BA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3537" w:type="dxa"/>
            <w:gridSpan w:val="3"/>
            <w:vAlign w:val="center"/>
          </w:tcPr>
          <w:p w14:paraId="690417C0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2342" w:type="dxa"/>
            <w:vAlign w:val="center"/>
          </w:tcPr>
          <w:p w14:paraId="5D101124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19AFDF0C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45D5498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2272659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237342" w:rsidRPr="00873323" w14:paraId="79D61F7B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0B0C81A4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ty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237342" w:rsidRPr="00873323" w14:paraId="7D3FF69B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682A6A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24FCFBB6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19E4A361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3537" w:type="dxa"/>
            <w:gridSpan w:val="3"/>
            <w:vAlign w:val="center"/>
          </w:tcPr>
          <w:p w14:paraId="735C7882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2342" w:type="dxa"/>
            <w:vAlign w:val="center"/>
          </w:tcPr>
          <w:p w14:paraId="3D87FCE0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4C78D3D7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185142E5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00801380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237342" w:rsidRPr="00873323" w14:paraId="5772F0C6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5263BDBE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ty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237342" w:rsidRPr="00873323" w14:paraId="5D3C3E93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6F8BB218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73CF6A2B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6B3970FB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3537" w:type="dxa"/>
            <w:gridSpan w:val="3"/>
            <w:vAlign w:val="center"/>
          </w:tcPr>
          <w:p w14:paraId="15B03663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2342" w:type="dxa"/>
            <w:vAlign w:val="center"/>
          </w:tcPr>
          <w:p w14:paraId="24232857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8B1018" w:rsidRPr="00873323" w14:paraId="531DC9F1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23904C60" w14:textId="77777777" w:rsidR="008B1018" w:rsidRPr="00873323" w:rsidRDefault="008B101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537" w:type="dxa"/>
            <w:gridSpan w:val="3"/>
            <w:shd w:val="clear" w:color="auto" w:fill="8EAADB" w:themeFill="accent1" w:themeFillTint="99"/>
            <w:vAlign w:val="center"/>
          </w:tcPr>
          <w:p w14:paraId="71CEB220" w14:textId="77777777" w:rsidR="008B1018" w:rsidRPr="00873323" w:rsidRDefault="008B101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342" w:type="dxa"/>
            <w:shd w:val="clear" w:color="auto" w:fill="8EAADB" w:themeFill="accent1" w:themeFillTint="99"/>
            <w:vAlign w:val="center"/>
          </w:tcPr>
          <w:p w14:paraId="219458C2" w14:textId="77777777" w:rsidR="008B1018" w:rsidRPr="00873323" w:rsidRDefault="008B1018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237342" w:rsidRPr="00873323" w14:paraId="77640B50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7728E848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ty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237342" w:rsidRPr="00873323" w14:paraId="75C0E154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5412F153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1AB81F24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3914E1A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lastRenderedPageBreak/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3537" w:type="dxa"/>
            <w:gridSpan w:val="3"/>
            <w:vAlign w:val="center"/>
          </w:tcPr>
          <w:p w14:paraId="786DF53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2342" w:type="dxa"/>
            <w:vAlign w:val="center"/>
          </w:tcPr>
          <w:p w14:paraId="2D651A8B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2F260A09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248F56FC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2A08D02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237342" w:rsidRPr="00873323" w14:paraId="1BA0DE1F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615BD901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ty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việc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237342" w:rsidRPr="00873323" w14:paraId="1D0A8FB1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05760E2D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766B6CB3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39374DBF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3537" w:type="dxa"/>
            <w:gridSpan w:val="3"/>
            <w:vAlign w:val="center"/>
          </w:tcPr>
          <w:p w14:paraId="19AE6710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Từ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2342" w:type="dxa"/>
            <w:vAlign w:val="center"/>
          </w:tcPr>
          <w:p w14:paraId="52B4A003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873323"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 w:rsidRPr="00873323">
              <w:rPr>
                <w:rFonts w:ascii="Times New Roman" w:hAnsi="Times New Roman"/>
                <w:b/>
                <w:bCs/>
              </w:rPr>
              <w:t>Đến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73323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873323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237342" w:rsidRPr="00873323" w14:paraId="40578C25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12361886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>
              <w:rPr>
                <w:rFonts w:ascii="Times New Roman" w:hAnsi="Times New Roman"/>
                <w:b/>
                <w:bCs/>
                <w:color w:val="FF0000"/>
              </w:rPr>
              <w:t xml:space="preserve">PHẦN THÔNG TIN THÊM </w:t>
            </w:r>
          </w:p>
        </w:tc>
      </w:tr>
      <w:tr w:rsidR="00B86D75" w:rsidRPr="000B280E" w14:paraId="04AC1CE7" w14:textId="77777777" w:rsidTr="00F63A6A">
        <w:trPr>
          <w:trHeight w:val="145"/>
          <w:jc w:val="center"/>
        </w:trPr>
        <w:tc>
          <w:tcPr>
            <w:tcW w:w="7225" w:type="dxa"/>
            <w:gridSpan w:val="2"/>
            <w:vAlign w:val="center"/>
          </w:tcPr>
          <w:p w14:paraId="79A83B82" w14:textId="1912F42F" w:rsidR="00237342" w:rsidRPr="000B280E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0B280E">
              <w:rPr>
                <w:rFonts w:ascii="Times New Roman" w:hAnsi="Times New Roman"/>
                <w:b/>
                <w:bCs/>
                <w:color w:val="FF0000"/>
              </w:rPr>
              <w:t>A ĐƯƠNG ĐƠN CÓ NGƯỜI THÂN HOẶC BẠN BÈ TẠ</w:t>
            </w:r>
            <w:r w:rsidR="00B86D75">
              <w:rPr>
                <w:rFonts w:ascii="Times New Roman" w:hAnsi="Times New Roman"/>
                <w:b/>
                <w:bCs/>
                <w:color w:val="FF0000"/>
              </w:rPr>
              <w:t>I ÚC</w:t>
            </w:r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gram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KHÔNG ?</w:t>
            </w:r>
            <w:proofErr w:type="gramEnd"/>
          </w:p>
        </w:tc>
        <w:tc>
          <w:tcPr>
            <w:tcW w:w="3044" w:type="dxa"/>
            <w:gridSpan w:val="3"/>
            <w:vAlign w:val="center"/>
          </w:tcPr>
          <w:p w14:paraId="45FFE2C9" w14:textId="164D5572" w:rsidR="00237342" w:rsidRPr="000B280E" w:rsidRDefault="00237342" w:rsidP="00F63A6A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 </w:t>
            </w:r>
            <w:sdt>
              <w:sdtPr>
                <w:rPr>
                  <w:rFonts w:ascii="Times New Roman" w:hAnsi="Times New Roman"/>
                  <w:b/>
                  <w:bCs/>
                  <w:color w:val="FF0000"/>
                </w:rPr>
                <w:id w:val="1307889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280E">
                  <w:rPr>
                    <w:rFonts w:ascii="MS Gothic" w:eastAsia="MS Gothic" w:hAnsi="MS Gothic" w:hint="eastAsia"/>
                    <w:b/>
                    <w:bCs/>
                    <w:color w:val="FF0000"/>
                  </w:rPr>
                  <w:t>☐</w:t>
                </w:r>
              </w:sdtContent>
            </w:sdt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CÓ          </w:t>
            </w:r>
            <w:sdt>
              <w:sdtPr>
                <w:rPr>
                  <w:rFonts w:ascii="Times New Roman" w:hAnsi="Times New Roman"/>
                  <w:b/>
                  <w:bCs/>
                  <w:color w:val="FF0000"/>
                </w:rPr>
                <w:id w:val="6295885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  <w:color w:val="FF0000"/>
                  </w:rPr>
                  <w:t>☒</w:t>
                </w:r>
              </w:sdtContent>
            </w:sdt>
            <w:r w:rsidRPr="000B280E">
              <w:rPr>
                <w:rFonts w:ascii="Times New Roman" w:hAnsi="Times New Roman"/>
                <w:b/>
                <w:bCs/>
                <w:color w:val="FF0000"/>
              </w:rPr>
              <w:t>KHÔNG</w:t>
            </w:r>
          </w:p>
        </w:tc>
      </w:tr>
      <w:tr w:rsidR="004D027F" w:rsidRPr="00873323" w14:paraId="718B7511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59DD8243" w14:textId="4D8B651D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21DB34F6" w14:textId="243CD1E3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791F144B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E16F3C2" w14:textId="34D63269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21920037" w14:textId="1FEC76AB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2CA21C56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6F3E7FE" w14:textId="4D914C6C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điện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thoại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bắt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):</w:t>
            </w:r>
          </w:p>
        </w:tc>
        <w:tc>
          <w:tcPr>
            <w:tcW w:w="5879" w:type="dxa"/>
            <w:gridSpan w:val="4"/>
            <w:vAlign w:val="center"/>
          </w:tcPr>
          <w:p w14:paraId="1617DDBB" w14:textId="5A2D9DF4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6/ Email:</w:t>
            </w:r>
          </w:p>
        </w:tc>
      </w:tr>
      <w:tr w:rsidR="004D027F" w:rsidRPr="00873323" w14:paraId="0494D9F9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385A8B0A" w14:textId="7295E42D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7/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25473627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1734E018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8/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sống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dân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thường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trú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visa du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visa lao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): </w:t>
            </w:r>
          </w:p>
          <w:p w14:paraId="5E66B554" w14:textId="5D0C6534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B86D75" w:rsidRPr="00873323" w14:paraId="0FE54206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5D7AE90A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4F4B1EB1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B86D75" w:rsidRPr="00873323" w14:paraId="0EBA7F28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69228BDC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6D5C7327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B86D75" w:rsidRPr="00873323" w14:paraId="1FB94329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23ACC8DF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36A2D45A" w14:textId="77777777" w:rsidR="00237342" w:rsidRPr="00873323" w:rsidRDefault="00237342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1CA974E6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60C064FC" w14:textId="37CE679A" w:rsidR="004D027F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điện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thoại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bắt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):</w:t>
            </w:r>
          </w:p>
        </w:tc>
        <w:tc>
          <w:tcPr>
            <w:tcW w:w="5879" w:type="dxa"/>
            <w:gridSpan w:val="4"/>
            <w:vAlign w:val="center"/>
          </w:tcPr>
          <w:p w14:paraId="4FEEF13C" w14:textId="50F07EA9" w:rsidR="004D027F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6/ Email:</w:t>
            </w:r>
          </w:p>
        </w:tc>
      </w:tr>
      <w:tr w:rsidR="00237342" w:rsidRPr="00873323" w14:paraId="6999B98D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15233CB" w14:textId="7E41D3AE" w:rsidR="00237342" w:rsidRPr="00873323" w:rsidRDefault="004D027F" w:rsidP="00F63A6A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="00237342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="00237342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="0023734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 w:rsidR="00237342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="00237342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43A0BCAE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4C7D5AE0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8/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sống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dân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thường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trú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visa du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visa lao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): </w:t>
            </w:r>
          </w:p>
          <w:p w14:paraId="7ABD1A23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6FEDD706" w14:textId="77777777" w:rsidTr="00F63A6A">
        <w:trPr>
          <w:trHeight w:val="145"/>
          <w:jc w:val="center"/>
        </w:trPr>
        <w:tc>
          <w:tcPr>
            <w:tcW w:w="4390" w:type="dxa"/>
            <w:shd w:val="clear" w:color="auto" w:fill="8EAADB" w:themeFill="accent1" w:themeFillTint="99"/>
            <w:vAlign w:val="center"/>
          </w:tcPr>
          <w:p w14:paraId="49704903" w14:textId="7777777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79" w:type="dxa"/>
            <w:gridSpan w:val="4"/>
            <w:shd w:val="clear" w:color="auto" w:fill="8EAADB" w:themeFill="accent1" w:themeFillTint="99"/>
            <w:vAlign w:val="center"/>
          </w:tcPr>
          <w:p w14:paraId="73ADDC6A" w14:textId="7777777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01F8EF51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125EFF96" w14:textId="1691CB55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1/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617FE173" w14:textId="0C776EE7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2/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năm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33FADD5A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4601B78A" w14:textId="0B6A270E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3/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Giới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5879" w:type="dxa"/>
            <w:gridSpan w:val="4"/>
            <w:vAlign w:val="center"/>
          </w:tcPr>
          <w:p w14:paraId="4AEAFD0E" w14:textId="0EBD6EB2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4/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Mối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D027F" w:rsidRPr="00873323" w14:paraId="74DF0AC3" w14:textId="77777777" w:rsidTr="00F63A6A">
        <w:trPr>
          <w:trHeight w:val="145"/>
          <w:jc w:val="center"/>
        </w:trPr>
        <w:tc>
          <w:tcPr>
            <w:tcW w:w="4390" w:type="dxa"/>
            <w:vAlign w:val="center"/>
          </w:tcPr>
          <w:p w14:paraId="0001AC9F" w14:textId="144C6488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5/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điện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thoại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bắt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):</w:t>
            </w:r>
          </w:p>
        </w:tc>
        <w:tc>
          <w:tcPr>
            <w:tcW w:w="5879" w:type="dxa"/>
            <w:gridSpan w:val="4"/>
            <w:vAlign w:val="center"/>
          </w:tcPr>
          <w:p w14:paraId="5B48046F" w14:textId="51B972EC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6/ Email:</w:t>
            </w:r>
          </w:p>
        </w:tc>
      </w:tr>
      <w:tr w:rsidR="004D027F" w:rsidRPr="00873323" w14:paraId="40360EE1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3A0A8250" w14:textId="46502DAB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7/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</w:p>
        </w:tc>
      </w:tr>
      <w:tr w:rsidR="004D027F" w:rsidRPr="00873323" w14:paraId="730C3E7A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2108F633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8/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Tình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trạng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đang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sống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Úc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dân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thường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trú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visa du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; visa lao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): </w:t>
            </w:r>
          </w:p>
          <w:p w14:paraId="1DD4429D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0B280E" w14:paraId="3DC892CA" w14:textId="77777777" w:rsidTr="00F63A6A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74E5A314" w14:textId="2EE2659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0B280E">
              <w:rPr>
                <w:rFonts w:ascii="Times New Roman" w:hAnsi="Times New Roman"/>
                <w:b/>
                <w:bCs/>
                <w:color w:val="FF0000"/>
              </w:rPr>
              <w:t>B. ĐƯƠNG ĐƠN ĐÃ TỪNG BỊ TỪ CHỐI VISA</w:t>
            </w:r>
            <w:r>
              <w:rPr>
                <w:rFonts w:ascii="Times New Roman" w:hAnsi="Times New Roman"/>
                <w:b/>
                <w:bCs/>
                <w:color w:val="FF0000"/>
              </w:rPr>
              <w:t xml:space="preserve"> ÚC</w:t>
            </w:r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HAY</w:t>
            </w:r>
            <w:r>
              <w:rPr>
                <w:rFonts w:ascii="Times New Roman" w:hAnsi="Times New Roman"/>
                <w:b/>
                <w:bCs/>
                <w:color w:val="FF0000"/>
              </w:rPr>
              <w:t xml:space="preserve"> CỦA MỘT NƯƠC NÀO KHÁC</w:t>
            </w:r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CHƯA? (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nếu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có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ghi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rõ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Visa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nào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và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thời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gian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cụ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0B280E">
              <w:rPr>
                <w:rFonts w:ascii="Times New Roman" w:hAnsi="Times New Roman"/>
                <w:b/>
                <w:bCs/>
                <w:color w:val="FF0000"/>
              </w:rPr>
              <w:t>thể</w:t>
            </w:r>
            <w:proofErr w:type="spellEnd"/>
            <w:r w:rsidRPr="000B280E">
              <w:rPr>
                <w:rFonts w:ascii="Times New Roman" w:hAnsi="Times New Roman"/>
                <w:b/>
                <w:bCs/>
                <w:color w:val="FF0000"/>
              </w:rPr>
              <w:t>)</w:t>
            </w:r>
          </w:p>
          <w:p w14:paraId="18F2139F" w14:textId="697C3B38" w:rsidR="004D027F" w:rsidRDefault="00747A28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89075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4D027F">
              <w:rPr>
                <w:rFonts w:ascii="Times New Roman" w:hAnsi="Times New Roman"/>
                <w:b/>
                <w:bCs/>
              </w:rPr>
              <w:t xml:space="preserve">CÓ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499016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4D027F">
              <w:rPr>
                <w:rFonts w:ascii="Times New Roman" w:hAnsi="Times New Roman"/>
                <w:b/>
                <w:bCs/>
              </w:rPr>
              <w:t xml:space="preserve"> KHÔNG</w:t>
            </w:r>
          </w:p>
          <w:p w14:paraId="151EC41C" w14:textId="2C344528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7C590D7F" w14:textId="6C4DDE5A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7F67BAAB" w14:textId="02582633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497123F0" w14:textId="0ABE1D9D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147C84BC" w14:textId="3A82D486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28AE3233" w14:textId="4447E4BB" w:rsidR="004D027F" w:rsidRPr="000B280E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6199042A" w14:textId="77777777" w:rsidTr="00F63A6A">
        <w:trPr>
          <w:trHeight w:val="893"/>
          <w:jc w:val="center"/>
        </w:trPr>
        <w:tc>
          <w:tcPr>
            <w:tcW w:w="10269" w:type="dxa"/>
            <w:gridSpan w:val="5"/>
            <w:vAlign w:val="center"/>
          </w:tcPr>
          <w:p w14:paraId="7D75292C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chú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</w:p>
          <w:p w14:paraId="12B9879B" w14:textId="481FE3E6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7293FA48" w14:textId="0A76C733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52B41511" w14:textId="678892D0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4D027F" w:rsidRPr="00873323" w14:paraId="469D96F9" w14:textId="77777777" w:rsidTr="009B2EA8">
        <w:trPr>
          <w:trHeight w:val="145"/>
          <w:jc w:val="center"/>
        </w:trPr>
        <w:tc>
          <w:tcPr>
            <w:tcW w:w="10269" w:type="dxa"/>
            <w:gridSpan w:val="5"/>
            <w:vAlign w:val="center"/>
          </w:tcPr>
          <w:p w14:paraId="4641BB0A" w14:textId="1ECA24C3" w:rsidR="004D027F" w:rsidRPr="00237342" w:rsidRDefault="004D027F" w:rsidP="004D027F">
            <w:pPr>
              <w:spacing w:after="0"/>
              <w:rPr>
                <w:rFonts w:ascii="Times New Roman" w:hAnsi="Times New Roman"/>
                <w:b/>
                <w:bCs/>
                <w:color w:val="FF0000"/>
              </w:rPr>
            </w:pPr>
            <w:r w:rsidRPr="00237342">
              <w:rPr>
                <w:rFonts w:ascii="Times New Roman" w:hAnsi="Times New Roman"/>
                <w:b/>
                <w:bCs/>
                <w:color w:val="FF0000"/>
              </w:rPr>
              <w:t>C</w:t>
            </w:r>
            <w:r>
              <w:rPr>
                <w:rFonts w:ascii="Times New Roman" w:hAnsi="Times New Roman"/>
                <w:b/>
                <w:bCs/>
                <w:color w:val="FF0000"/>
              </w:rPr>
              <w:t>.</w:t>
            </w:r>
            <w:r w:rsidRPr="00237342">
              <w:rPr>
                <w:rFonts w:ascii="Times New Roman" w:hAnsi="Times New Roman"/>
                <w:b/>
                <w:bCs/>
                <w:color w:val="FF0000"/>
              </w:rPr>
              <w:t xml:space="preserve"> ĐƯƠNG ĐƠN CÓ TỪNG BỊ HỦY VISA HOẶC TỪ CHỐI NHẬP CẢNH TẠI QUỐC GIA NÀO KHÔNG? (</w:t>
            </w:r>
            <w:proofErr w:type="spellStart"/>
            <w:r w:rsidRPr="00237342">
              <w:rPr>
                <w:rFonts w:ascii="Times New Roman" w:hAnsi="Times New Roman"/>
                <w:b/>
                <w:bCs/>
                <w:color w:val="FF0000"/>
              </w:rPr>
              <w:t>nếu</w:t>
            </w:r>
            <w:proofErr w:type="spellEnd"/>
            <w:r w:rsidRPr="00237342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237342">
              <w:rPr>
                <w:rFonts w:ascii="Times New Roman" w:hAnsi="Times New Roman"/>
                <w:b/>
                <w:bCs/>
                <w:color w:val="FF0000"/>
              </w:rPr>
              <w:t>có</w:t>
            </w:r>
            <w:proofErr w:type="spellEnd"/>
            <w:r w:rsidRPr="00237342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237342">
              <w:rPr>
                <w:rFonts w:ascii="Times New Roman" w:hAnsi="Times New Roman"/>
                <w:b/>
                <w:bCs/>
                <w:color w:val="FF0000"/>
              </w:rPr>
              <w:t>ghi</w:t>
            </w:r>
            <w:proofErr w:type="spellEnd"/>
            <w:r w:rsidRPr="00237342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237342">
              <w:rPr>
                <w:rFonts w:ascii="Times New Roman" w:hAnsi="Times New Roman"/>
                <w:b/>
                <w:bCs/>
                <w:color w:val="FF0000"/>
              </w:rPr>
              <w:t>rõ</w:t>
            </w:r>
            <w:proofErr w:type="spellEnd"/>
            <w:r w:rsidRPr="00237342">
              <w:rPr>
                <w:rFonts w:ascii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237342">
              <w:rPr>
                <w:rFonts w:ascii="Times New Roman" w:hAnsi="Times New Roman"/>
                <w:b/>
                <w:bCs/>
                <w:color w:val="FF0000"/>
              </w:rPr>
              <w:t>lí</w:t>
            </w:r>
            <w:proofErr w:type="spellEnd"/>
            <w:r w:rsidRPr="00237342">
              <w:rPr>
                <w:rFonts w:ascii="Times New Roman" w:hAnsi="Times New Roman"/>
                <w:b/>
                <w:bCs/>
                <w:color w:val="FF0000"/>
              </w:rPr>
              <w:t xml:space="preserve"> do)</w:t>
            </w:r>
          </w:p>
          <w:p w14:paraId="62B14B2B" w14:textId="29326913" w:rsidR="004D027F" w:rsidRPr="00873323" w:rsidRDefault="00747A28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-1242092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027F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4D027F">
              <w:rPr>
                <w:rFonts w:ascii="Times New Roman" w:hAnsi="Times New Roman"/>
                <w:b/>
                <w:bCs/>
              </w:rPr>
              <w:t xml:space="preserve">CÓ                               </w:t>
            </w:r>
            <w:sdt>
              <w:sdtPr>
                <w:rPr>
                  <w:rFonts w:ascii="Times New Roman" w:hAnsi="Times New Roman"/>
                  <w:b/>
                  <w:bCs/>
                </w:rPr>
                <w:id w:val="407195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196D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4D027F">
              <w:rPr>
                <w:rFonts w:ascii="Times New Roman" w:hAnsi="Times New Roman"/>
                <w:b/>
                <w:bCs/>
              </w:rPr>
              <w:t xml:space="preserve"> KHÔNG</w:t>
            </w:r>
          </w:p>
        </w:tc>
      </w:tr>
      <w:tr w:rsidR="004D027F" w:rsidRPr="00873323" w14:paraId="22B87544" w14:textId="77777777" w:rsidTr="00F63A6A">
        <w:trPr>
          <w:trHeight w:val="893"/>
          <w:jc w:val="center"/>
        </w:trPr>
        <w:tc>
          <w:tcPr>
            <w:tcW w:w="10269" w:type="dxa"/>
            <w:gridSpan w:val="5"/>
            <w:vAlign w:val="center"/>
          </w:tcPr>
          <w:p w14:paraId="09880A55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chú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nếu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</w:p>
          <w:p w14:paraId="43011640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1BBF7802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1B6BA7A4" w14:textId="77777777" w:rsidR="004D027F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………………………………………………………………………………………………………………………</w:t>
            </w:r>
          </w:p>
          <w:p w14:paraId="26B5ACF2" w14:textId="56FED6EC" w:rsidR="004D027F" w:rsidRPr="00873323" w:rsidRDefault="004D027F" w:rsidP="004D027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</w:tbl>
    <w:p w14:paraId="3D3BE67F" w14:textId="197771C5" w:rsidR="00237342" w:rsidRDefault="00237342" w:rsidP="00D30A7D">
      <w:pPr>
        <w:rPr>
          <w:rFonts w:ascii="Times New Roman" w:hAnsi="Times New Roman"/>
          <w:b/>
          <w:bCs/>
        </w:rPr>
      </w:pPr>
    </w:p>
    <w:p w14:paraId="785EA18B" w14:textId="77777777" w:rsidR="0028395E" w:rsidRDefault="0028395E" w:rsidP="006E204B">
      <w:pPr>
        <w:ind w:left="5040" w:firstLine="720"/>
        <w:jc w:val="center"/>
        <w:rPr>
          <w:rFonts w:ascii="Times New Roman" w:hAnsi="Times New Roman"/>
        </w:rPr>
      </w:pPr>
    </w:p>
    <w:p w14:paraId="7A7D6CE9" w14:textId="77777777" w:rsidR="0028395E" w:rsidRDefault="0028395E" w:rsidP="006E204B">
      <w:pPr>
        <w:ind w:left="5040" w:firstLine="720"/>
        <w:jc w:val="center"/>
        <w:rPr>
          <w:rFonts w:ascii="Times New Roman" w:hAnsi="Times New Roman"/>
        </w:rPr>
      </w:pPr>
    </w:p>
    <w:p w14:paraId="719B43BF" w14:textId="77777777" w:rsidR="0028395E" w:rsidRDefault="0028395E" w:rsidP="006E204B">
      <w:pPr>
        <w:ind w:left="5040" w:firstLine="720"/>
        <w:jc w:val="center"/>
        <w:rPr>
          <w:rFonts w:ascii="Times New Roman" w:hAnsi="Times New Roman"/>
        </w:rPr>
      </w:pPr>
    </w:p>
    <w:p w14:paraId="165451A9" w14:textId="38C8275F" w:rsidR="00237342" w:rsidRPr="00237342" w:rsidRDefault="00237342" w:rsidP="006E204B">
      <w:pPr>
        <w:ind w:left="5040" w:firstLine="720"/>
        <w:jc w:val="center"/>
        <w:rPr>
          <w:rFonts w:ascii="Times New Roman" w:hAnsi="Times New Roman"/>
        </w:rPr>
      </w:pPr>
      <w:proofErr w:type="spellStart"/>
      <w:r w:rsidRPr="00237342">
        <w:rPr>
          <w:rFonts w:ascii="Times New Roman" w:hAnsi="Times New Roman"/>
        </w:rPr>
        <w:t>Ngày</w:t>
      </w:r>
      <w:proofErr w:type="spellEnd"/>
      <w:r w:rsidRPr="00237342">
        <w:rPr>
          <w:rFonts w:ascii="Times New Roman" w:hAnsi="Times New Roman"/>
        </w:rPr>
        <w:t xml:space="preserve">         </w:t>
      </w:r>
      <w:proofErr w:type="spellStart"/>
      <w:r w:rsidRPr="00237342">
        <w:rPr>
          <w:rFonts w:ascii="Times New Roman" w:hAnsi="Times New Roman"/>
        </w:rPr>
        <w:t>tháng</w:t>
      </w:r>
      <w:proofErr w:type="spellEnd"/>
      <w:r w:rsidRPr="00237342">
        <w:rPr>
          <w:rFonts w:ascii="Times New Roman" w:hAnsi="Times New Roman"/>
        </w:rPr>
        <w:t xml:space="preserve">         </w:t>
      </w:r>
      <w:proofErr w:type="spellStart"/>
      <w:r w:rsidRPr="00237342">
        <w:rPr>
          <w:rFonts w:ascii="Times New Roman" w:hAnsi="Times New Roman"/>
        </w:rPr>
        <w:t>năm</w:t>
      </w:r>
      <w:proofErr w:type="spellEnd"/>
    </w:p>
    <w:p w14:paraId="1D924F3B" w14:textId="60957B6E" w:rsidR="00F63A6A" w:rsidRDefault="00237342" w:rsidP="006E204B">
      <w:pPr>
        <w:ind w:left="5040" w:firstLine="72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XÁC NHẬN CỦA ĐƯƠNG ĐƠ</w:t>
      </w:r>
      <w:r w:rsidR="004F7A3A">
        <w:rPr>
          <w:rFonts w:ascii="Times New Roman" w:hAnsi="Times New Roman"/>
          <w:b/>
          <w:bCs/>
        </w:rPr>
        <w:t>N</w:t>
      </w:r>
    </w:p>
    <w:p w14:paraId="61AD234B" w14:textId="4A2FE982" w:rsidR="004F7A3A" w:rsidRDefault="004F7A3A" w:rsidP="004F7A3A">
      <w:pPr>
        <w:jc w:val="right"/>
        <w:rPr>
          <w:rFonts w:ascii="Times New Roman" w:hAnsi="Times New Roman"/>
          <w:b/>
          <w:bCs/>
        </w:rPr>
      </w:pPr>
    </w:p>
    <w:p w14:paraId="2B1E0455" w14:textId="3998FE21" w:rsidR="004F7A3A" w:rsidRDefault="004F7A3A" w:rsidP="004F7A3A">
      <w:pPr>
        <w:jc w:val="right"/>
        <w:rPr>
          <w:rFonts w:ascii="Times New Roman" w:hAnsi="Times New Roman"/>
          <w:b/>
          <w:bCs/>
        </w:rPr>
      </w:pPr>
    </w:p>
    <w:p w14:paraId="35376F76" w14:textId="1A01F292" w:rsidR="00F63A6A" w:rsidRDefault="00F63A6A" w:rsidP="00F63A6A">
      <w:pPr>
        <w:pStyle w:val="Footer"/>
        <w:tabs>
          <w:tab w:val="clear" w:pos="4680"/>
          <w:tab w:val="clear" w:pos="9360"/>
          <w:tab w:val="left" w:pos="1200"/>
        </w:tabs>
        <w:spacing w:before="100" w:beforeAutospacing="1" w:after="100" w:afterAutospacing="1"/>
        <w:rPr>
          <w:rFonts w:ascii="Times New Roman" w:hAnsi="Times New Roman"/>
          <w:color w:val="FF0000"/>
        </w:rPr>
      </w:pPr>
    </w:p>
    <w:p w14:paraId="24768E8C" w14:textId="77777777" w:rsidR="009B2EA8" w:rsidRDefault="009B2EA8" w:rsidP="00F63A6A">
      <w:pPr>
        <w:pStyle w:val="Footer"/>
        <w:tabs>
          <w:tab w:val="clear" w:pos="4680"/>
          <w:tab w:val="clear" w:pos="9360"/>
          <w:tab w:val="left" w:pos="1200"/>
        </w:tabs>
        <w:spacing w:before="100" w:beforeAutospacing="1" w:after="100" w:afterAutospacing="1"/>
        <w:rPr>
          <w:rFonts w:ascii="Times New Roman" w:hAnsi="Times New Roman"/>
          <w:color w:val="FF0000"/>
        </w:rPr>
      </w:pPr>
    </w:p>
    <w:p w14:paraId="3A511555" w14:textId="2089AC8C" w:rsidR="00F63A6A" w:rsidRDefault="00F63A6A" w:rsidP="00F63A6A">
      <w:pPr>
        <w:pStyle w:val="Footer"/>
        <w:tabs>
          <w:tab w:val="clear" w:pos="4680"/>
          <w:tab w:val="clear" w:pos="9360"/>
          <w:tab w:val="left" w:pos="1200"/>
        </w:tabs>
        <w:spacing w:before="100" w:beforeAutospacing="1" w:after="100" w:afterAutospacing="1"/>
        <w:rPr>
          <w:rFonts w:ascii="Times New Roman" w:hAnsi="Times New Roman"/>
          <w:color w:val="FF0000"/>
        </w:rPr>
      </w:pPr>
    </w:p>
    <w:p w14:paraId="0EDC0EA2" w14:textId="3F21E024" w:rsidR="00F63A6A" w:rsidRPr="00F63A6A" w:rsidRDefault="00F63A6A" w:rsidP="00F63A6A">
      <w:pPr>
        <w:pStyle w:val="Footer"/>
        <w:tabs>
          <w:tab w:val="clear" w:pos="4680"/>
          <w:tab w:val="clear" w:pos="9360"/>
          <w:tab w:val="left" w:pos="1200"/>
        </w:tabs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r w:rsidRPr="00F63A6A">
        <w:rPr>
          <w:rFonts w:ascii="Times New Roman" w:hAnsi="Times New Roman"/>
          <w:color w:val="FF0000"/>
          <w:sz w:val="28"/>
          <w:szCs w:val="28"/>
        </w:rPr>
        <w:t>QUÝ KHÁCH HÀNG CHỊU TRÁCH NHIỆM VỀ THÔNG TIN ĐÃ CUNG CẤP VÀ XÁC NHẬN ĐÚNG SỰ THẬT.</w:t>
      </w:r>
    </w:p>
    <w:p w14:paraId="2B2A15CC" w14:textId="26C198E7" w:rsidR="00F63A6A" w:rsidRPr="00F63A6A" w:rsidRDefault="00F63A6A" w:rsidP="00F63A6A">
      <w:pPr>
        <w:pStyle w:val="Footer"/>
        <w:tabs>
          <w:tab w:val="clear" w:pos="4680"/>
          <w:tab w:val="clear" w:pos="9360"/>
          <w:tab w:val="left" w:pos="1200"/>
        </w:tabs>
        <w:spacing w:before="100" w:beforeAutospacing="1" w:after="100" w:afterAutospacing="1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Những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thông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tin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sai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sự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thật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,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không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trùng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khớp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hồ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sơ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-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lịch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sử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thông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tin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được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lưu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trước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đó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(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nếu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có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),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hồ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sơ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không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tin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cậy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sẽ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dẫn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đến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nghi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ngờ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và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phán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quyết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từ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chối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cũng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như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có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thông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báo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cấm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nộp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Visa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Úc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từ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thời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điểm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3 NĂM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trở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lên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và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gây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ảnh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hưởng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xấu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đến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lịch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sử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du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lịch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cũng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như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xin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thị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thực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về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3A6A">
        <w:rPr>
          <w:rFonts w:ascii="Times New Roman" w:hAnsi="Times New Roman"/>
          <w:color w:val="FF0000"/>
          <w:sz w:val="24"/>
          <w:szCs w:val="24"/>
        </w:rPr>
        <w:t>sau</w:t>
      </w:r>
      <w:proofErr w:type="spellEnd"/>
      <w:r w:rsidRPr="00F63A6A">
        <w:rPr>
          <w:rFonts w:ascii="Times New Roman" w:hAnsi="Times New Roman"/>
          <w:color w:val="FF0000"/>
          <w:sz w:val="24"/>
          <w:szCs w:val="24"/>
        </w:rPr>
        <w:t>.</w:t>
      </w:r>
    </w:p>
    <w:p w14:paraId="39F7602D" w14:textId="77777777" w:rsidR="00F46E75" w:rsidRPr="00873323" w:rsidRDefault="00F46E75" w:rsidP="00D30A7D">
      <w:pPr>
        <w:rPr>
          <w:rFonts w:ascii="Times New Roman" w:hAnsi="Times New Roman"/>
          <w:b/>
          <w:bCs/>
        </w:rPr>
      </w:pPr>
    </w:p>
    <w:sectPr w:rsidR="00F46E75" w:rsidRPr="00873323" w:rsidSect="0098706B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-588" w:right="720" w:bottom="426" w:left="907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BC97E" w14:textId="77777777" w:rsidR="00747A28" w:rsidRDefault="00747A28">
      <w:pPr>
        <w:spacing w:after="0" w:line="240" w:lineRule="auto"/>
      </w:pPr>
      <w:r>
        <w:separator/>
      </w:r>
    </w:p>
  </w:endnote>
  <w:endnote w:type="continuationSeparator" w:id="0">
    <w:p w14:paraId="1B839B3D" w14:textId="77777777" w:rsidR="00747A28" w:rsidRDefault="00747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Duff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NI-Oxford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4E4FA" w14:textId="0BC15809" w:rsidR="006E30C6" w:rsidRPr="00F63A6A" w:rsidRDefault="00BF1CB6" w:rsidP="00BF1CB6">
    <w:pPr>
      <w:pStyle w:val="Footer"/>
      <w:tabs>
        <w:tab w:val="clear" w:pos="4680"/>
        <w:tab w:val="clear" w:pos="9360"/>
        <w:tab w:val="left" w:pos="7860"/>
      </w:tabs>
      <w:spacing w:before="100" w:beforeAutospacing="1" w:after="100" w:afterAutospacing="1"/>
      <w:rPr>
        <w:rFonts w:ascii="Times New Roman" w:hAnsi="Times New Roman"/>
      </w:rPr>
    </w:pPr>
    <w:r>
      <w:rPr>
        <w:rFonts w:ascii="Times New Roman" w:hAnsi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3478" w14:textId="77777777" w:rsidR="00747A28" w:rsidRDefault="00747A28">
      <w:pPr>
        <w:spacing w:after="0" w:line="240" w:lineRule="auto"/>
      </w:pPr>
      <w:r>
        <w:separator/>
      </w:r>
    </w:p>
  </w:footnote>
  <w:footnote w:type="continuationSeparator" w:id="0">
    <w:p w14:paraId="42EB6AF3" w14:textId="77777777" w:rsidR="00747A28" w:rsidRDefault="00747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E7BC7" w14:textId="2FB9464C" w:rsidR="006E30C6" w:rsidRDefault="00747A28">
    <w:pPr>
      <w:pStyle w:val="Header"/>
    </w:pPr>
    <w:r>
      <w:rPr>
        <w:noProof/>
      </w:rPr>
      <w:pict w14:anchorId="71CAA3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8312547" o:spid="_x0000_s1026" type="#_x0000_t75" alt="" style="position:absolute;margin-left:0;margin-top:0;width:513.85pt;height:182.85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F552A" w14:textId="36746DF9" w:rsidR="006E30C6" w:rsidRDefault="006E30C6" w:rsidP="00C141CA">
    <w:pPr>
      <w:pStyle w:val="Header"/>
      <w:tabs>
        <w:tab w:val="clear" w:pos="4680"/>
        <w:tab w:val="clear" w:pos="9360"/>
        <w:tab w:val="left" w:pos="2713"/>
        <w:tab w:val="left" w:pos="4190"/>
        <w:tab w:val="left" w:pos="4226"/>
      </w:tabs>
      <w:spacing w:before="15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CC3FD" w14:textId="3A7C4F36" w:rsidR="006E30C6" w:rsidRDefault="00747A28">
    <w:pPr>
      <w:pStyle w:val="Header"/>
    </w:pPr>
    <w:r>
      <w:rPr>
        <w:noProof/>
      </w:rPr>
      <w:pict w14:anchorId="4DF79F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8312546" o:spid="_x0000_s1025" type="#_x0000_t75" alt="" style="position:absolute;margin-left:0;margin-top:0;width:513.85pt;height:182.8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98E"/>
    <w:multiLevelType w:val="multilevel"/>
    <w:tmpl w:val="085149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D45DBD"/>
    <w:multiLevelType w:val="multilevel"/>
    <w:tmpl w:val="08D45D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"/>
      <w:lvlJc w:val="left"/>
      <w:pPr>
        <w:tabs>
          <w:tab w:val="left" w:pos="1440"/>
        </w:tabs>
        <w:ind w:left="1440" w:hanging="360"/>
      </w:pPr>
      <w:rPr>
        <w:rFonts w:ascii="Wingdings" w:eastAsia="Times New Roman" w:hAnsi="Wingdings" w:cs="Aria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3673F"/>
    <w:multiLevelType w:val="hybridMultilevel"/>
    <w:tmpl w:val="5B2AB044"/>
    <w:lvl w:ilvl="0" w:tplc="AFFE1FE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D5970"/>
    <w:multiLevelType w:val="multilevel"/>
    <w:tmpl w:val="19DD59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F05134"/>
    <w:multiLevelType w:val="multilevel"/>
    <w:tmpl w:val="D12883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1B3308"/>
    <w:multiLevelType w:val="hybridMultilevel"/>
    <w:tmpl w:val="2D58CCE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7570A"/>
    <w:multiLevelType w:val="hybridMultilevel"/>
    <w:tmpl w:val="3796FE5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25F21"/>
    <w:multiLevelType w:val="multilevel"/>
    <w:tmpl w:val="2C625F2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C103E"/>
    <w:multiLevelType w:val="multilevel"/>
    <w:tmpl w:val="A03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E3574"/>
    <w:multiLevelType w:val="multilevel"/>
    <w:tmpl w:val="337E35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632395"/>
    <w:multiLevelType w:val="multilevel"/>
    <w:tmpl w:val="366323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C6885"/>
    <w:multiLevelType w:val="multilevel"/>
    <w:tmpl w:val="EC4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274DD"/>
    <w:multiLevelType w:val="multilevel"/>
    <w:tmpl w:val="259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12490"/>
    <w:multiLevelType w:val="multilevel"/>
    <w:tmpl w:val="431124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A21BF"/>
    <w:multiLevelType w:val="multilevel"/>
    <w:tmpl w:val="54BA21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25480"/>
    <w:multiLevelType w:val="multilevel"/>
    <w:tmpl w:val="55125480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5"/>
      <w:numFmt w:val="bullet"/>
      <w:lvlText w:val=""/>
      <w:lvlJc w:val="left"/>
      <w:pPr>
        <w:tabs>
          <w:tab w:val="left" w:pos="1080"/>
        </w:tabs>
        <w:ind w:left="0" w:firstLine="108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57575C8A"/>
    <w:multiLevelType w:val="multilevel"/>
    <w:tmpl w:val="57575C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</w:abstractNum>
  <w:abstractNum w:abstractNumId="17" w15:restartNumberingAfterBreak="0">
    <w:nsid w:val="57616E3C"/>
    <w:multiLevelType w:val="multilevel"/>
    <w:tmpl w:val="9BF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20DCF"/>
    <w:multiLevelType w:val="hybridMultilevel"/>
    <w:tmpl w:val="F74C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C069D"/>
    <w:multiLevelType w:val="multilevel"/>
    <w:tmpl w:val="D3E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F242C"/>
    <w:multiLevelType w:val="hybridMultilevel"/>
    <w:tmpl w:val="ADC27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5460C"/>
    <w:multiLevelType w:val="multilevel"/>
    <w:tmpl w:val="63C5460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A7364"/>
    <w:multiLevelType w:val="multilevel"/>
    <w:tmpl w:val="216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92DCA"/>
    <w:multiLevelType w:val="multilevel"/>
    <w:tmpl w:val="6E592DCA"/>
    <w:lvl w:ilvl="0">
      <w:start w:val="1"/>
      <w:numFmt w:val="bullet"/>
      <w:lvlText w:val=""/>
      <w:lvlJc w:val="left"/>
      <w:pPr>
        <w:tabs>
          <w:tab w:val="left" w:pos="540"/>
        </w:tabs>
        <w:ind w:left="540" w:hanging="360"/>
      </w:pPr>
      <w:rPr>
        <w:rFonts w:ascii="Wingdings" w:hAnsi="Wingdings" w:hint="default"/>
      </w:rPr>
    </w:lvl>
    <w:lvl w:ilvl="1">
      <w:start w:val="5"/>
      <w:numFmt w:val="bullet"/>
      <w:lvlText w:val=""/>
      <w:lvlJc w:val="left"/>
      <w:pPr>
        <w:tabs>
          <w:tab w:val="left" w:pos="1080"/>
        </w:tabs>
        <w:ind w:left="0" w:firstLine="108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74A1067B"/>
    <w:multiLevelType w:val="multilevel"/>
    <w:tmpl w:val="74A1067B"/>
    <w:lvl w:ilvl="0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  <w:w w:val="99"/>
        <w:lang w:val="en-US" w:eastAsia="en-US" w:bidi="en-US"/>
      </w:rPr>
    </w:lvl>
    <w:lvl w:ilvl="1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8B62F8C"/>
    <w:multiLevelType w:val="multilevel"/>
    <w:tmpl w:val="7B2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C2DDC"/>
    <w:multiLevelType w:val="multilevel"/>
    <w:tmpl w:val="7D4C2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149801">
    <w:abstractNumId w:val="26"/>
  </w:num>
  <w:num w:numId="2" w16cid:durableId="964503814">
    <w:abstractNumId w:val="16"/>
  </w:num>
  <w:num w:numId="3" w16cid:durableId="816806261">
    <w:abstractNumId w:val="4"/>
  </w:num>
  <w:num w:numId="4" w16cid:durableId="1570846645">
    <w:abstractNumId w:val="24"/>
  </w:num>
  <w:num w:numId="5" w16cid:durableId="1440369341">
    <w:abstractNumId w:val="14"/>
  </w:num>
  <w:num w:numId="6" w16cid:durableId="184638665">
    <w:abstractNumId w:val="10"/>
  </w:num>
  <w:num w:numId="7" w16cid:durableId="690031546">
    <w:abstractNumId w:val="0"/>
  </w:num>
  <w:num w:numId="8" w16cid:durableId="1422028064">
    <w:abstractNumId w:val="13"/>
  </w:num>
  <w:num w:numId="9" w16cid:durableId="1435830366">
    <w:abstractNumId w:val="9"/>
  </w:num>
  <w:num w:numId="10" w16cid:durableId="2017609634">
    <w:abstractNumId w:val="3"/>
  </w:num>
  <w:num w:numId="11" w16cid:durableId="1740589352">
    <w:abstractNumId w:val="23"/>
  </w:num>
  <w:num w:numId="12" w16cid:durableId="1543596687">
    <w:abstractNumId w:val="15"/>
  </w:num>
  <w:num w:numId="13" w16cid:durableId="1647004087">
    <w:abstractNumId w:val="7"/>
  </w:num>
  <w:num w:numId="14" w16cid:durableId="1779138366">
    <w:abstractNumId w:val="21"/>
  </w:num>
  <w:num w:numId="15" w16cid:durableId="148138763">
    <w:abstractNumId w:val="1"/>
  </w:num>
  <w:num w:numId="16" w16cid:durableId="1764953226">
    <w:abstractNumId w:val="20"/>
  </w:num>
  <w:num w:numId="17" w16cid:durableId="207687811">
    <w:abstractNumId w:val="18"/>
  </w:num>
  <w:num w:numId="18" w16cid:durableId="1803763380">
    <w:abstractNumId w:val="2"/>
  </w:num>
  <w:num w:numId="19" w16cid:durableId="1696348130">
    <w:abstractNumId w:val="6"/>
  </w:num>
  <w:num w:numId="20" w16cid:durableId="1568566429">
    <w:abstractNumId w:val="5"/>
  </w:num>
  <w:num w:numId="21" w16cid:durableId="26031819">
    <w:abstractNumId w:val="25"/>
  </w:num>
  <w:num w:numId="22" w16cid:durableId="1017003839">
    <w:abstractNumId w:val="11"/>
  </w:num>
  <w:num w:numId="23" w16cid:durableId="329678765">
    <w:abstractNumId w:val="22"/>
  </w:num>
  <w:num w:numId="24" w16cid:durableId="1820806296">
    <w:abstractNumId w:val="19"/>
  </w:num>
  <w:num w:numId="25" w16cid:durableId="532160220">
    <w:abstractNumId w:val="12"/>
  </w:num>
  <w:num w:numId="26" w16cid:durableId="1154834371">
    <w:abstractNumId w:val="17"/>
  </w:num>
  <w:num w:numId="27" w16cid:durableId="200899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7E3"/>
    <w:rsid w:val="000008F7"/>
    <w:rsid w:val="000070BB"/>
    <w:rsid w:val="00056CCE"/>
    <w:rsid w:val="0007452C"/>
    <w:rsid w:val="00081CD2"/>
    <w:rsid w:val="000A1840"/>
    <w:rsid w:val="000B280E"/>
    <w:rsid w:val="000C1D38"/>
    <w:rsid w:val="000C2D45"/>
    <w:rsid w:val="000D09D1"/>
    <w:rsid w:val="000D3687"/>
    <w:rsid w:val="000E3855"/>
    <w:rsid w:val="000E38E3"/>
    <w:rsid w:val="0010536C"/>
    <w:rsid w:val="001341CB"/>
    <w:rsid w:val="0014492F"/>
    <w:rsid w:val="001649A6"/>
    <w:rsid w:val="00165600"/>
    <w:rsid w:val="0017165B"/>
    <w:rsid w:val="001A6C49"/>
    <w:rsid w:val="001C43CB"/>
    <w:rsid w:val="001D5219"/>
    <w:rsid w:val="001E405B"/>
    <w:rsid w:val="00201A53"/>
    <w:rsid w:val="002101F8"/>
    <w:rsid w:val="00210AD6"/>
    <w:rsid w:val="002157B4"/>
    <w:rsid w:val="00224E9E"/>
    <w:rsid w:val="00237342"/>
    <w:rsid w:val="002622D0"/>
    <w:rsid w:val="00267E7D"/>
    <w:rsid w:val="00276B46"/>
    <w:rsid w:val="0028395E"/>
    <w:rsid w:val="00295FE9"/>
    <w:rsid w:val="002A427D"/>
    <w:rsid w:val="002C5C3A"/>
    <w:rsid w:val="002D370C"/>
    <w:rsid w:val="002E2866"/>
    <w:rsid w:val="002E384D"/>
    <w:rsid w:val="00321C0D"/>
    <w:rsid w:val="00331103"/>
    <w:rsid w:val="00337FC7"/>
    <w:rsid w:val="00356C7B"/>
    <w:rsid w:val="00382096"/>
    <w:rsid w:val="00391F90"/>
    <w:rsid w:val="0039623A"/>
    <w:rsid w:val="003A0D3E"/>
    <w:rsid w:val="003D528A"/>
    <w:rsid w:val="003E0A6B"/>
    <w:rsid w:val="003F5B3B"/>
    <w:rsid w:val="004004E5"/>
    <w:rsid w:val="004039E9"/>
    <w:rsid w:val="00405839"/>
    <w:rsid w:val="00412F24"/>
    <w:rsid w:val="00437640"/>
    <w:rsid w:val="00442944"/>
    <w:rsid w:val="004437B9"/>
    <w:rsid w:val="00463B81"/>
    <w:rsid w:val="00471102"/>
    <w:rsid w:val="00483DAB"/>
    <w:rsid w:val="00490EEC"/>
    <w:rsid w:val="0049589A"/>
    <w:rsid w:val="004B1F48"/>
    <w:rsid w:val="004D027F"/>
    <w:rsid w:val="004F37CD"/>
    <w:rsid w:val="004F74E0"/>
    <w:rsid w:val="004F7A3A"/>
    <w:rsid w:val="005305A1"/>
    <w:rsid w:val="005317AA"/>
    <w:rsid w:val="0053612E"/>
    <w:rsid w:val="00536974"/>
    <w:rsid w:val="00541E78"/>
    <w:rsid w:val="00560515"/>
    <w:rsid w:val="00576B78"/>
    <w:rsid w:val="005809A5"/>
    <w:rsid w:val="00587183"/>
    <w:rsid w:val="005A2FF3"/>
    <w:rsid w:val="005A64C9"/>
    <w:rsid w:val="005C65D8"/>
    <w:rsid w:val="005D5101"/>
    <w:rsid w:val="005D6B1B"/>
    <w:rsid w:val="005D79E9"/>
    <w:rsid w:val="00602A91"/>
    <w:rsid w:val="006038E6"/>
    <w:rsid w:val="00635412"/>
    <w:rsid w:val="00655C6D"/>
    <w:rsid w:val="00657F5F"/>
    <w:rsid w:val="00662CAB"/>
    <w:rsid w:val="0066455D"/>
    <w:rsid w:val="00673371"/>
    <w:rsid w:val="00676EEE"/>
    <w:rsid w:val="00695128"/>
    <w:rsid w:val="006B179F"/>
    <w:rsid w:val="006B6904"/>
    <w:rsid w:val="006B7AB8"/>
    <w:rsid w:val="006C5978"/>
    <w:rsid w:val="006D6E29"/>
    <w:rsid w:val="006E0FE9"/>
    <w:rsid w:val="006E204B"/>
    <w:rsid w:val="006E30C6"/>
    <w:rsid w:val="006E38B2"/>
    <w:rsid w:val="006E489D"/>
    <w:rsid w:val="00700300"/>
    <w:rsid w:val="0071531F"/>
    <w:rsid w:val="0074445E"/>
    <w:rsid w:val="00747A28"/>
    <w:rsid w:val="00751E94"/>
    <w:rsid w:val="00757997"/>
    <w:rsid w:val="00764399"/>
    <w:rsid w:val="00793450"/>
    <w:rsid w:val="007B4A93"/>
    <w:rsid w:val="007C0EA8"/>
    <w:rsid w:val="007C73E0"/>
    <w:rsid w:val="007D6613"/>
    <w:rsid w:val="007E25BE"/>
    <w:rsid w:val="007E3C94"/>
    <w:rsid w:val="007E4B78"/>
    <w:rsid w:val="00813B5B"/>
    <w:rsid w:val="0083210C"/>
    <w:rsid w:val="0084012B"/>
    <w:rsid w:val="008472E4"/>
    <w:rsid w:val="0085321F"/>
    <w:rsid w:val="008554BA"/>
    <w:rsid w:val="00855948"/>
    <w:rsid w:val="00872175"/>
    <w:rsid w:val="00872C2A"/>
    <w:rsid w:val="00873323"/>
    <w:rsid w:val="00883A58"/>
    <w:rsid w:val="008865C1"/>
    <w:rsid w:val="00892564"/>
    <w:rsid w:val="008B1018"/>
    <w:rsid w:val="008E2878"/>
    <w:rsid w:val="00902DB6"/>
    <w:rsid w:val="00910BED"/>
    <w:rsid w:val="009240EF"/>
    <w:rsid w:val="00925DF0"/>
    <w:rsid w:val="00930E95"/>
    <w:rsid w:val="00943B0C"/>
    <w:rsid w:val="009548CA"/>
    <w:rsid w:val="00970D32"/>
    <w:rsid w:val="00977F91"/>
    <w:rsid w:val="00985475"/>
    <w:rsid w:val="0098706B"/>
    <w:rsid w:val="009940B7"/>
    <w:rsid w:val="00996CCD"/>
    <w:rsid w:val="009B2EA8"/>
    <w:rsid w:val="009B52A6"/>
    <w:rsid w:val="009D02F2"/>
    <w:rsid w:val="00A137E7"/>
    <w:rsid w:val="00A42D54"/>
    <w:rsid w:val="00A60F28"/>
    <w:rsid w:val="00A64A46"/>
    <w:rsid w:val="00A823BB"/>
    <w:rsid w:val="00A84727"/>
    <w:rsid w:val="00A93A2C"/>
    <w:rsid w:val="00AB6D8D"/>
    <w:rsid w:val="00AC668C"/>
    <w:rsid w:val="00AE57E3"/>
    <w:rsid w:val="00B118E6"/>
    <w:rsid w:val="00B12B09"/>
    <w:rsid w:val="00B541AA"/>
    <w:rsid w:val="00B601E1"/>
    <w:rsid w:val="00B63B06"/>
    <w:rsid w:val="00B66374"/>
    <w:rsid w:val="00B72492"/>
    <w:rsid w:val="00B76655"/>
    <w:rsid w:val="00B86D75"/>
    <w:rsid w:val="00BA5F05"/>
    <w:rsid w:val="00BA658F"/>
    <w:rsid w:val="00BC7265"/>
    <w:rsid w:val="00BE10CF"/>
    <w:rsid w:val="00BE2659"/>
    <w:rsid w:val="00BF1CB6"/>
    <w:rsid w:val="00C141CA"/>
    <w:rsid w:val="00C16094"/>
    <w:rsid w:val="00C34B4D"/>
    <w:rsid w:val="00C50CD6"/>
    <w:rsid w:val="00C51C21"/>
    <w:rsid w:val="00C56354"/>
    <w:rsid w:val="00C8601D"/>
    <w:rsid w:val="00C86CC6"/>
    <w:rsid w:val="00C90927"/>
    <w:rsid w:val="00C927A3"/>
    <w:rsid w:val="00CA276B"/>
    <w:rsid w:val="00CB7C9D"/>
    <w:rsid w:val="00CE307A"/>
    <w:rsid w:val="00CF4931"/>
    <w:rsid w:val="00D05855"/>
    <w:rsid w:val="00D16380"/>
    <w:rsid w:val="00D236C7"/>
    <w:rsid w:val="00D30A7D"/>
    <w:rsid w:val="00D46D1A"/>
    <w:rsid w:val="00D52F3E"/>
    <w:rsid w:val="00D8073A"/>
    <w:rsid w:val="00D9308D"/>
    <w:rsid w:val="00DA1311"/>
    <w:rsid w:val="00DB162D"/>
    <w:rsid w:val="00DC003E"/>
    <w:rsid w:val="00DD48D4"/>
    <w:rsid w:val="00DE2D58"/>
    <w:rsid w:val="00E060D4"/>
    <w:rsid w:val="00E06B81"/>
    <w:rsid w:val="00E10A84"/>
    <w:rsid w:val="00E1196D"/>
    <w:rsid w:val="00E1261D"/>
    <w:rsid w:val="00E236CE"/>
    <w:rsid w:val="00E276F5"/>
    <w:rsid w:val="00E32757"/>
    <w:rsid w:val="00E36D94"/>
    <w:rsid w:val="00E40EB5"/>
    <w:rsid w:val="00E50D44"/>
    <w:rsid w:val="00E62A5D"/>
    <w:rsid w:val="00E92FE0"/>
    <w:rsid w:val="00E96401"/>
    <w:rsid w:val="00EA166E"/>
    <w:rsid w:val="00EA3732"/>
    <w:rsid w:val="00EC2408"/>
    <w:rsid w:val="00ED5A52"/>
    <w:rsid w:val="00EE4E53"/>
    <w:rsid w:val="00EF124E"/>
    <w:rsid w:val="00EF35B7"/>
    <w:rsid w:val="00EF4F5B"/>
    <w:rsid w:val="00F12994"/>
    <w:rsid w:val="00F30FB7"/>
    <w:rsid w:val="00F31E64"/>
    <w:rsid w:val="00F45C28"/>
    <w:rsid w:val="00F46E75"/>
    <w:rsid w:val="00F52699"/>
    <w:rsid w:val="00F52CE6"/>
    <w:rsid w:val="00F56B70"/>
    <w:rsid w:val="00F63A6A"/>
    <w:rsid w:val="00F64472"/>
    <w:rsid w:val="00F65F58"/>
    <w:rsid w:val="00F872EF"/>
    <w:rsid w:val="00F93C51"/>
    <w:rsid w:val="00FA0FB3"/>
    <w:rsid w:val="00FA1064"/>
    <w:rsid w:val="00FD13A2"/>
    <w:rsid w:val="00FD5D78"/>
    <w:rsid w:val="00FE2919"/>
    <w:rsid w:val="00FE5643"/>
    <w:rsid w:val="00FE7D19"/>
    <w:rsid w:val="00FF20B9"/>
    <w:rsid w:val="7A50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C8D257"/>
  <w15:docId w15:val="{05A6E712-76D0-4BAD-B2F0-0BC90BA5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EA8"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F46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6"/>
      <w:szCs w:val="26"/>
    </w:rPr>
  </w:style>
  <w:style w:type="paragraph" w:styleId="Title">
    <w:name w:val="Title"/>
    <w:basedOn w:val="Normal"/>
    <w:link w:val="TitleChar"/>
    <w:qFormat/>
    <w:pPr>
      <w:spacing w:before="80" w:after="80" w:line="240" w:lineRule="auto"/>
      <w:jc w:val="center"/>
    </w:pPr>
    <w:rPr>
      <w:rFonts w:ascii="VNI-Duff" w:eastAsia="Times New Roman" w:hAnsi="VNI-Duff"/>
      <w:sz w:val="36"/>
      <w:szCs w:val="20"/>
      <w:lang w:val="zh-CN" w:eastAsia="zh-CN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qFormat/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VNI-Oxford" w:eastAsia="Malgun Gothic" w:hAnsi="VNI-Oxford"/>
      <w:sz w:val="24"/>
      <w:szCs w:val="24"/>
      <w:lang w:val="en-AU" w:eastAsia="en-AU"/>
    </w:rPr>
  </w:style>
  <w:style w:type="character" w:customStyle="1" w:styleId="NoSpacingChar">
    <w:name w:val="No Spacing Char"/>
    <w:link w:val="NoSpacing"/>
    <w:uiPriority w:val="1"/>
    <w:qFormat/>
    <w:locked/>
    <w:rPr>
      <w:rFonts w:ascii="VNI-Oxford" w:eastAsia="Malgun Gothic" w:hAnsi="VNI-Oxford" w:cs="Times New Roman"/>
      <w:sz w:val="24"/>
      <w:szCs w:val="24"/>
      <w:lang w:val="en-AU" w:eastAsia="en-AU"/>
    </w:rPr>
  </w:style>
  <w:style w:type="character" w:customStyle="1" w:styleId="TitleChar">
    <w:name w:val="Title Char"/>
    <w:basedOn w:val="DefaultParagraphFont"/>
    <w:link w:val="Title"/>
    <w:rPr>
      <w:rFonts w:ascii="VNI-Duff" w:eastAsia="Times New Roman" w:hAnsi="VNI-Duff" w:cs="Times New Roman"/>
      <w:sz w:val="36"/>
      <w:szCs w:val="20"/>
      <w:lang w:val="zh-CN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D30A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30A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30A7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30A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D236C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F46E75"/>
    <w:rPr>
      <w:rFonts w:eastAsia="Times New Roman"/>
      <w:b/>
      <w:bCs/>
      <w:sz w:val="36"/>
      <w:szCs w:val="36"/>
      <w:lang w:val="vi-VN" w:eastAsia="vi-VN"/>
    </w:rPr>
  </w:style>
  <w:style w:type="character" w:customStyle="1" w:styleId="wc-labelbody">
    <w:name w:val="wc-labelbody"/>
    <w:basedOn w:val="DefaultParagraphFont"/>
    <w:rsid w:val="00F46E75"/>
  </w:style>
  <w:style w:type="character" w:customStyle="1" w:styleId="wc-label">
    <w:name w:val="wc-label"/>
    <w:basedOn w:val="DefaultParagraphFont"/>
    <w:rsid w:val="00F46E75"/>
  </w:style>
  <w:style w:type="character" w:customStyle="1" w:styleId="wc-labeltext">
    <w:name w:val="wc-labeltext"/>
    <w:basedOn w:val="DefaultParagraphFont"/>
    <w:rsid w:val="00F46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04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7173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658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22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3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568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2521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4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80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3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0814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8051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8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1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10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59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2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90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4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2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08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0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8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8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5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4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70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8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957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3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0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44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9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95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2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3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9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921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36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8726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0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6501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028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3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9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7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4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786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5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4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%20HUYNH\AppData\Local\Microsoft\Windows\INetCache\Content.Outlook\3I1HFPZ4\Word%20template%20Datviettour_20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BF4386-8767-4212-930C-0F2E94DFB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C:\Users\AN HUYNH\AppData\Local\Microsoft\Windows\INetCache\Content.Outlook\3I1HFPZ4\Word template Datviettour_2018.dotx</Template>
  <TotalTime>49</TotalTime>
  <Pages>4</Pages>
  <Words>1107</Words>
  <Characters>6314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HUYNH AN</dc:creator>
  <cp:lastModifiedBy>Microsoft Office User</cp:lastModifiedBy>
  <cp:revision>29</cp:revision>
  <cp:lastPrinted>2024-07-25T02:39:00Z</cp:lastPrinted>
  <dcterms:created xsi:type="dcterms:W3CDTF">2020-11-17T09:24:00Z</dcterms:created>
  <dcterms:modified xsi:type="dcterms:W3CDTF">2026-03-13T04:54:00Z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1033-11.2.0.8970</vt:lpwstr>
  </property>
</Properties>
</file>